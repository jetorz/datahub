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1FFBD" w14:textId="77777777" w:rsidR="004D0F6C" w:rsidRPr="007D5879" w:rsidRDefault="004D0F6C" w:rsidP="00F3590E">
      <w:pPr>
        <w:pStyle w:val="1"/>
        <w:jc w:val="center"/>
        <w:rPr>
          <w:rFonts w:ascii="等线" w:eastAsia="等线" w:hAnsi="等线" w:hint="eastAsia"/>
          <w:color w:val="000000"/>
        </w:rPr>
      </w:pPr>
      <w:r w:rsidRPr="007D5879">
        <w:rPr>
          <w:rFonts w:ascii="等线" w:eastAsia="等线" w:hAnsi="等线" w:hint="eastAsia"/>
          <w:color w:val="000000"/>
        </w:rPr>
        <w:t>DJI-仓储项目建议邀请书</w:t>
      </w:r>
    </w:p>
    <w:p w14:paraId="247CE468" w14:textId="77777777" w:rsidR="004D0F6C" w:rsidRPr="007D5879" w:rsidRDefault="004D0F6C">
      <w:pPr>
        <w:pStyle w:val="2"/>
        <w:rPr>
          <w:rFonts w:ascii="等线" w:eastAsia="等线" w:hAnsi="等线" w:hint="eastAsia"/>
          <w:color w:val="000000"/>
        </w:rPr>
      </w:pPr>
      <w:r w:rsidRPr="007D5879">
        <w:rPr>
          <w:rFonts w:ascii="等线" w:eastAsia="等线" w:hAnsi="等线" w:hint="eastAsia"/>
          <w:color w:val="000000"/>
        </w:rPr>
        <w:t>一、项目信息</w:t>
      </w:r>
    </w:p>
    <w:p w14:paraId="66532F17" w14:textId="77777777" w:rsidR="006E53D2" w:rsidRDefault="004D0F6C">
      <w:pPr>
        <w:rPr>
          <w:rFonts w:ascii="等线" w:eastAsia="等线" w:hAnsi="等线"/>
          <w:color w:val="000000"/>
        </w:rPr>
      </w:pPr>
      <w:r w:rsidRPr="007D5879">
        <w:rPr>
          <w:rFonts w:ascii="等线" w:eastAsia="等线" w:hAnsi="等线" w:hint="eastAsia"/>
          <w:color w:val="000000"/>
        </w:rPr>
        <w:t xml:space="preserve">项目名称： </w:t>
      </w:r>
      <w:r w:rsidR="00EC2747">
        <w:rPr>
          <w:rFonts w:ascii="等线" w:eastAsia="等线" w:hAnsi="等线" w:hint="eastAsia"/>
          <w:color w:val="000000"/>
        </w:rPr>
        <w:t>农机半成品策备仓储需求</w:t>
      </w:r>
      <w:r w:rsidR="00001D3C">
        <w:rPr>
          <w:rFonts w:ascii="等线" w:eastAsia="等线" w:hAnsi="等线" w:hint="eastAsia"/>
          <w:color w:val="000000"/>
        </w:rPr>
        <w:t>项目</w:t>
      </w:r>
    </w:p>
    <w:p w14:paraId="20425FDF" w14:textId="77777777" w:rsidR="00983795" w:rsidRPr="007D5879" w:rsidRDefault="004D0F6C">
      <w:pPr>
        <w:rPr>
          <w:rFonts w:ascii="等线" w:eastAsia="等线" w:hAnsi="等线"/>
          <w:color w:val="000000"/>
        </w:rPr>
      </w:pPr>
      <w:r w:rsidRPr="007D5879">
        <w:rPr>
          <w:rFonts w:ascii="等线" w:eastAsia="等线" w:hAnsi="等线" w:hint="eastAsia"/>
          <w:color w:val="000000"/>
        </w:rPr>
        <w:t>项目经理：</w:t>
      </w:r>
      <w:r w:rsidR="00EC2747">
        <w:rPr>
          <w:rFonts w:ascii="等线" w:eastAsia="等线" w:hAnsi="等线" w:hint="eastAsia"/>
          <w:color w:val="000000"/>
        </w:rPr>
        <w:t>李灵红</w:t>
      </w:r>
    </w:p>
    <w:p w14:paraId="2D64B1AC" w14:textId="77777777" w:rsidR="004D0F6C" w:rsidRPr="007D5879" w:rsidRDefault="004D0F6C">
      <w:pPr>
        <w:rPr>
          <w:rFonts w:ascii="等线" w:eastAsia="等线" w:hAnsi="等线"/>
          <w:i/>
          <w:color w:val="000000"/>
        </w:rPr>
      </w:pPr>
      <w:r w:rsidRPr="007D5879">
        <w:rPr>
          <w:rFonts w:ascii="等线" w:eastAsia="等线" w:hAnsi="等线" w:hint="eastAsia"/>
          <w:color w:val="000000"/>
        </w:rPr>
        <w:t>商务联络人：</w:t>
      </w:r>
      <w:r w:rsidR="00EC2747">
        <w:rPr>
          <w:rFonts w:ascii="等线" w:eastAsia="等线" w:hAnsi="等线" w:hint="eastAsia"/>
          <w:color w:val="000000"/>
        </w:rPr>
        <w:t>鲁晓书</w:t>
      </w:r>
    </w:p>
    <w:p w14:paraId="0B00EE27" w14:textId="77777777" w:rsidR="004D0F6C" w:rsidRPr="007D5879" w:rsidRDefault="004D0F6C">
      <w:pPr>
        <w:pStyle w:val="2"/>
        <w:rPr>
          <w:rFonts w:ascii="等线" w:eastAsia="等线" w:hAnsi="等线" w:hint="eastAsia"/>
          <w:color w:val="000000"/>
        </w:rPr>
      </w:pPr>
      <w:r w:rsidRPr="007D5879">
        <w:rPr>
          <w:rFonts w:ascii="等线" w:eastAsia="等线" w:hAnsi="等线" w:hint="eastAsia"/>
          <w:color w:val="000000"/>
        </w:rPr>
        <w:t>二、项目目标</w:t>
      </w:r>
    </w:p>
    <w:p w14:paraId="3DBCF967" w14:textId="77777777" w:rsidR="004D0F6C" w:rsidRPr="007D5879" w:rsidRDefault="004D0F6C">
      <w:pPr>
        <w:rPr>
          <w:rFonts w:ascii="等线" w:eastAsia="等线" w:hAnsi="等线"/>
          <w:b/>
          <w:color w:val="000000"/>
        </w:rPr>
      </w:pPr>
      <w:r w:rsidRPr="007D5879">
        <w:rPr>
          <w:rFonts w:ascii="等线" w:eastAsia="等线" w:hAnsi="等线" w:hint="eastAsia"/>
          <w:b/>
          <w:color w:val="000000"/>
        </w:rPr>
        <w:t>项目简述：</w:t>
      </w:r>
    </w:p>
    <w:p w14:paraId="15B8B6D8" w14:textId="77777777" w:rsidR="00AB3994" w:rsidRPr="00EC2747" w:rsidRDefault="004D0F6C">
      <w:pPr>
        <w:rPr>
          <w:rFonts w:ascii="等线" w:eastAsia="等线" w:hAnsi="等线" w:hint="eastAsia"/>
          <w:color w:val="000000"/>
        </w:rPr>
      </w:pPr>
      <w:r w:rsidRPr="007D5879">
        <w:rPr>
          <w:rFonts w:ascii="等线" w:eastAsia="等线" w:hAnsi="等线" w:hint="eastAsia"/>
          <w:color w:val="000000"/>
        </w:rPr>
        <w:t>本项目旨在选择</w:t>
      </w:r>
      <w:r w:rsidR="00904AD5" w:rsidRPr="007D5879">
        <w:rPr>
          <w:rFonts w:ascii="等线" w:eastAsia="等线" w:hAnsi="等线" w:hint="eastAsia"/>
          <w:color w:val="000000"/>
        </w:rPr>
        <w:t>国内</w:t>
      </w:r>
      <w:r w:rsidRPr="007D5879">
        <w:rPr>
          <w:rFonts w:ascii="等线" w:eastAsia="等线" w:hAnsi="等线" w:hint="eastAsia"/>
          <w:color w:val="000000"/>
        </w:rPr>
        <w:t>仓储供应商，需外购切合业务发展需求的仓储场地及服务方案，供应商亦需提供详细业务方案作为支撑。项目需求</w:t>
      </w:r>
      <w:r w:rsidR="009777CF">
        <w:rPr>
          <w:rFonts w:ascii="等线" w:eastAsia="等线" w:hAnsi="等线" w:hint="eastAsia"/>
          <w:color w:val="000000"/>
        </w:rPr>
        <w:t>为</w:t>
      </w:r>
      <w:r w:rsidR="00EC2747">
        <w:rPr>
          <w:rFonts w:ascii="等线" w:eastAsia="等线" w:hAnsi="等线" w:hint="eastAsia"/>
          <w:color w:val="000000"/>
        </w:rPr>
        <w:t>农机半成品</w:t>
      </w:r>
      <w:r w:rsidR="009777CF">
        <w:rPr>
          <w:rFonts w:ascii="等线" w:eastAsia="等线" w:hAnsi="等线" w:hint="eastAsia"/>
          <w:color w:val="000000"/>
        </w:rPr>
        <w:t>、部分物料需</w:t>
      </w:r>
      <w:r w:rsidR="00F66517">
        <w:rPr>
          <w:rFonts w:ascii="等线" w:eastAsia="等线" w:hAnsi="等线" w:hint="eastAsia"/>
          <w:color w:val="000000"/>
        </w:rPr>
        <w:t>温湿度管控、</w:t>
      </w:r>
      <w:r w:rsidR="009777CF">
        <w:rPr>
          <w:rFonts w:ascii="等线" w:eastAsia="等线" w:hAnsi="等线" w:hint="eastAsia"/>
          <w:color w:val="000000"/>
        </w:rPr>
        <w:t>提供</w:t>
      </w:r>
      <w:r w:rsidR="00F66517">
        <w:rPr>
          <w:rFonts w:ascii="等线" w:eastAsia="等线" w:hAnsi="等线" w:hint="eastAsia"/>
          <w:color w:val="000000"/>
        </w:rPr>
        <w:t>出入库管理、</w:t>
      </w:r>
      <w:r w:rsidR="00EC2747">
        <w:rPr>
          <w:rFonts w:ascii="等线" w:eastAsia="等线" w:hAnsi="等线" w:hint="eastAsia"/>
          <w:color w:val="000000"/>
        </w:rPr>
        <w:t>库内管理</w:t>
      </w:r>
      <w:r w:rsidR="00F66517">
        <w:rPr>
          <w:rFonts w:ascii="等线" w:eastAsia="等线" w:hAnsi="等线" w:hint="eastAsia"/>
          <w:color w:val="000000"/>
        </w:rPr>
        <w:t>、分拣及</w:t>
      </w:r>
      <w:r w:rsidR="00EC2747">
        <w:rPr>
          <w:rFonts w:ascii="等线" w:eastAsia="等线" w:hAnsi="等线" w:hint="eastAsia"/>
          <w:color w:val="000000"/>
        </w:rPr>
        <w:t>转运配送</w:t>
      </w:r>
      <w:r w:rsidR="00F66517">
        <w:rPr>
          <w:rFonts w:ascii="等线" w:eastAsia="等线" w:hAnsi="等线" w:hint="eastAsia"/>
          <w:color w:val="000000"/>
        </w:rPr>
        <w:t>等一体化物流外包项目。</w:t>
      </w:r>
    </w:p>
    <w:p w14:paraId="6A4B2873" w14:textId="77777777" w:rsidR="004D0F6C" w:rsidRPr="007D5879" w:rsidRDefault="004D0F6C">
      <w:pPr>
        <w:rPr>
          <w:rFonts w:ascii="等线" w:eastAsia="等线" w:hAnsi="等线"/>
          <w:b/>
          <w:color w:val="000000"/>
        </w:rPr>
      </w:pPr>
      <w:r w:rsidRPr="007D5879">
        <w:rPr>
          <w:rFonts w:ascii="等线" w:eastAsia="等线" w:hAnsi="等线" w:hint="eastAsia"/>
          <w:b/>
          <w:color w:val="000000"/>
        </w:rPr>
        <w:t>总体目标：</w:t>
      </w:r>
    </w:p>
    <w:p w14:paraId="605BB584" w14:textId="77777777" w:rsidR="004D0F6C" w:rsidRPr="007D5879" w:rsidRDefault="0075584A" w:rsidP="000F76C1">
      <w:pPr>
        <w:numPr>
          <w:ilvl w:val="0"/>
          <w:numId w:val="3"/>
        </w:numPr>
        <w:rPr>
          <w:rFonts w:ascii="等线" w:eastAsia="等线" w:hAnsi="等线"/>
          <w:color w:val="000000"/>
        </w:rPr>
      </w:pPr>
      <w:r w:rsidRPr="007D5879">
        <w:rPr>
          <w:rFonts w:ascii="等线" w:eastAsia="等线" w:hAnsi="等线" w:hint="eastAsia"/>
          <w:color w:val="000000"/>
        </w:rPr>
        <w:t>建立一个</w:t>
      </w:r>
      <w:r w:rsidR="00EC2747">
        <w:rPr>
          <w:rFonts w:ascii="等线" w:eastAsia="等线" w:hAnsi="等线" w:hint="eastAsia"/>
          <w:color w:val="000000"/>
        </w:rPr>
        <w:t>快速运行的</w:t>
      </w:r>
      <w:r w:rsidRPr="007D5879">
        <w:rPr>
          <w:rFonts w:ascii="等线" w:eastAsia="等线" w:hAnsi="等线" w:hint="eastAsia"/>
          <w:color w:val="000000"/>
        </w:rPr>
        <w:t>仓储中心</w:t>
      </w:r>
      <w:r w:rsidR="000F76C1" w:rsidRPr="007D5879">
        <w:rPr>
          <w:rFonts w:ascii="等线" w:eastAsia="等线" w:hAnsi="等线" w:hint="eastAsia"/>
          <w:color w:val="000000"/>
        </w:rPr>
        <w:t>、</w:t>
      </w:r>
      <w:r w:rsidR="00FE11AD" w:rsidRPr="007D5879">
        <w:rPr>
          <w:rFonts w:ascii="等线" w:eastAsia="等线" w:hAnsi="等线" w:hint="eastAsia"/>
          <w:color w:val="000000"/>
        </w:rPr>
        <w:t>提供绝对安全、精准</w:t>
      </w:r>
      <w:r w:rsidR="00290840" w:rsidRPr="007D5879">
        <w:rPr>
          <w:rFonts w:ascii="等线" w:eastAsia="等线" w:hAnsi="等线" w:hint="eastAsia"/>
          <w:color w:val="000000"/>
        </w:rPr>
        <w:t>、高效运作</w:t>
      </w:r>
      <w:r w:rsidR="00FE11AD" w:rsidRPr="007D5879">
        <w:rPr>
          <w:rFonts w:ascii="等线" w:eastAsia="等线" w:hAnsi="等线" w:hint="eastAsia"/>
          <w:color w:val="000000"/>
        </w:rPr>
        <w:t>的</w:t>
      </w:r>
      <w:r w:rsidR="00F66517">
        <w:rPr>
          <w:rFonts w:ascii="等线" w:eastAsia="等线" w:hAnsi="等线" w:hint="eastAsia"/>
          <w:color w:val="000000"/>
        </w:rPr>
        <w:t>物料</w:t>
      </w:r>
      <w:r w:rsidR="004D0F6C" w:rsidRPr="007D5879">
        <w:rPr>
          <w:rFonts w:ascii="等线" w:eastAsia="等线" w:hAnsi="等线" w:hint="eastAsia"/>
          <w:color w:val="000000"/>
        </w:rPr>
        <w:t>出入库业务及</w:t>
      </w:r>
      <w:r w:rsidR="004D0F6C" w:rsidRPr="007D5879">
        <w:rPr>
          <w:rFonts w:ascii="等线" w:eastAsia="等线" w:hAnsi="等线"/>
          <w:color w:val="000000"/>
        </w:rPr>
        <w:t>IT系统服务，保证实物安全及帐实一致，满足出入库交付质量</w:t>
      </w:r>
      <w:r w:rsidR="00290840" w:rsidRPr="007D5879">
        <w:rPr>
          <w:rFonts w:ascii="等线" w:eastAsia="等线" w:hAnsi="等线" w:hint="eastAsia"/>
          <w:color w:val="000000"/>
        </w:rPr>
        <w:t>、存储质量、</w:t>
      </w:r>
      <w:r w:rsidR="004D0F6C" w:rsidRPr="007D5879">
        <w:rPr>
          <w:rFonts w:ascii="等线" w:eastAsia="等线" w:hAnsi="等线"/>
          <w:color w:val="000000"/>
        </w:rPr>
        <w:t>及时效要求，保障</w:t>
      </w:r>
      <w:r w:rsidR="00EC2747">
        <w:rPr>
          <w:rFonts w:ascii="等线" w:eastAsia="等线" w:hAnsi="等线" w:hint="eastAsia"/>
          <w:color w:val="000000"/>
        </w:rPr>
        <w:t>农机半成品短期策略备货的存储要求</w:t>
      </w:r>
      <w:r w:rsidR="004D0F6C" w:rsidRPr="007D5879">
        <w:rPr>
          <w:rFonts w:ascii="等线" w:eastAsia="等线" w:hAnsi="等线"/>
          <w:color w:val="000000"/>
        </w:rPr>
        <w:t>。</w:t>
      </w:r>
    </w:p>
    <w:p w14:paraId="394F7ED1" w14:textId="77777777" w:rsidR="004D0F6C" w:rsidRPr="007D5879" w:rsidRDefault="004D0F6C">
      <w:pPr>
        <w:rPr>
          <w:rFonts w:ascii="等线" w:eastAsia="等线" w:hAnsi="等线"/>
          <w:color w:val="000000"/>
        </w:rPr>
      </w:pPr>
      <w:r w:rsidRPr="007D5879">
        <w:rPr>
          <w:rFonts w:ascii="等线" w:eastAsia="等线" w:hAnsi="等线" w:hint="eastAsia"/>
          <w:color w:val="000000"/>
        </w:rPr>
        <w:t>预期202</w:t>
      </w:r>
      <w:r w:rsidR="003E7DF1" w:rsidRPr="007D5879">
        <w:rPr>
          <w:rFonts w:ascii="等线" w:eastAsia="等线" w:hAnsi="等线"/>
          <w:color w:val="000000"/>
        </w:rPr>
        <w:t>6</w:t>
      </w:r>
      <w:r w:rsidRPr="007D5879">
        <w:rPr>
          <w:rFonts w:ascii="等线" w:eastAsia="等线" w:hAnsi="等线" w:hint="eastAsia"/>
          <w:color w:val="000000"/>
        </w:rPr>
        <w:t>年</w:t>
      </w:r>
      <w:r w:rsidR="00EC2747">
        <w:rPr>
          <w:rFonts w:ascii="等线" w:eastAsia="等线" w:hAnsi="等线"/>
          <w:color w:val="000000"/>
        </w:rPr>
        <w:t>11</w:t>
      </w:r>
      <w:r w:rsidR="00904AD5" w:rsidRPr="007D5879">
        <w:rPr>
          <w:rFonts w:ascii="等线" w:eastAsia="等线" w:hAnsi="等线" w:hint="eastAsia"/>
          <w:color w:val="000000"/>
        </w:rPr>
        <w:t>月</w:t>
      </w:r>
      <w:r w:rsidR="00CE1B49">
        <w:rPr>
          <w:rFonts w:ascii="等线" w:eastAsia="等线" w:hAnsi="等线" w:hint="eastAsia"/>
          <w:color w:val="000000"/>
        </w:rPr>
        <w:t>1号</w:t>
      </w:r>
      <w:r w:rsidRPr="007D5879">
        <w:rPr>
          <w:rFonts w:ascii="等线" w:eastAsia="等线" w:hAnsi="等线" w:hint="eastAsia"/>
          <w:color w:val="000000"/>
        </w:rPr>
        <w:t>上线</w:t>
      </w:r>
      <w:r w:rsidR="00BB4F96" w:rsidRPr="007D5879">
        <w:rPr>
          <w:rFonts w:ascii="等线" w:eastAsia="等线" w:hAnsi="等线" w:hint="eastAsia"/>
          <w:color w:val="000000"/>
        </w:rPr>
        <w:t>，合同期</w:t>
      </w:r>
      <w:r w:rsidR="00EA0198">
        <w:rPr>
          <w:rFonts w:ascii="等线" w:eastAsia="等线" w:hAnsi="等线" w:hint="eastAsia"/>
          <w:color w:val="000000"/>
        </w:rPr>
        <w:t>7个月</w:t>
      </w:r>
      <w:r w:rsidR="00BB4F96" w:rsidRPr="007D5879">
        <w:rPr>
          <w:rFonts w:ascii="等线" w:eastAsia="等线" w:hAnsi="等线" w:hint="eastAsia"/>
          <w:color w:val="000000"/>
        </w:rPr>
        <w:t>。</w:t>
      </w:r>
    </w:p>
    <w:p w14:paraId="39C0E70D" w14:textId="77777777" w:rsidR="00CB0B88" w:rsidRPr="007D5879" w:rsidRDefault="00CB0B88">
      <w:pPr>
        <w:rPr>
          <w:rFonts w:ascii="等线" w:eastAsia="等线" w:hAnsi="等线" w:hint="eastAsia"/>
          <w:color w:val="000000"/>
        </w:rPr>
      </w:pPr>
    </w:p>
    <w:p w14:paraId="386CB05F" w14:textId="77777777" w:rsidR="00F842A8" w:rsidRDefault="00AE5ADB" w:rsidP="00515B92">
      <w:pPr>
        <w:rPr>
          <w:rFonts w:ascii="等线" w:eastAsia="等线" w:hAnsi="等线"/>
          <w:color w:val="000000"/>
        </w:rPr>
      </w:pPr>
      <w:r>
        <w:rPr>
          <w:rFonts w:ascii="等线" w:eastAsia="等线" w:hAnsi="等线" w:hint="eastAsia"/>
          <w:color w:val="000000"/>
        </w:rPr>
        <w:t>需求量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1"/>
        <w:gridCol w:w="942"/>
        <w:gridCol w:w="849"/>
        <w:gridCol w:w="1086"/>
        <w:gridCol w:w="1315"/>
        <w:gridCol w:w="1315"/>
        <w:gridCol w:w="1315"/>
        <w:gridCol w:w="1195"/>
      </w:tblGrid>
      <w:tr w:rsidR="00183E90" w:rsidRPr="001D394F" w14:paraId="74F4C859" w14:textId="77777777" w:rsidTr="00183E90">
        <w:trPr>
          <w:trHeight w:val="278"/>
        </w:trPr>
        <w:tc>
          <w:tcPr>
            <w:tcW w:w="701" w:type="dxa"/>
            <w:noWrap/>
            <w:hideMark/>
          </w:tcPr>
          <w:p w14:paraId="3CB6ED66" w14:textId="77777777" w:rsidR="00183E90" w:rsidRPr="001D394F" w:rsidRDefault="00183E90">
            <w:pPr>
              <w:rPr>
                <w:rFonts w:ascii="等线" w:eastAsia="等线" w:hAnsi="等线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月份</w:t>
            </w:r>
          </w:p>
        </w:tc>
        <w:tc>
          <w:tcPr>
            <w:tcW w:w="942" w:type="dxa"/>
            <w:noWrap/>
            <w:hideMark/>
          </w:tcPr>
          <w:p w14:paraId="50BE476F" w14:textId="77777777" w:rsidR="00183E90" w:rsidRPr="001D394F" w:rsidRDefault="00183E90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产量</w:t>
            </w:r>
          </w:p>
        </w:tc>
        <w:tc>
          <w:tcPr>
            <w:tcW w:w="701" w:type="dxa"/>
            <w:noWrap/>
            <w:hideMark/>
          </w:tcPr>
          <w:p w14:paraId="2EC73DF3" w14:textId="77777777" w:rsidR="00183E90" w:rsidRPr="001D394F" w:rsidRDefault="00183E90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对应托数</w:t>
            </w:r>
          </w:p>
        </w:tc>
        <w:tc>
          <w:tcPr>
            <w:tcW w:w="1086" w:type="dxa"/>
            <w:noWrap/>
            <w:hideMark/>
          </w:tcPr>
          <w:p w14:paraId="2CA057D7" w14:textId="77777777" w:rsidR="00183E90" w:rsidRPr="001D394F" w:rsidRDefault="00183E90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每日入库数量</w:t>
            </w:r>
          </w:p>
        </w:tc>
        <w:tc>
          <w:tcPr>
            <w:tcW w:w="1315" w:type="dxa"/>
            <w:noWrap/>
            <w:hideMark/>
          </w:tcPr>
          <w:p w14:paraId="1E568E4D" w14:textId="77777777" w:rsidR="00183E90" w:rsidRPr="001D394F" w:rsidRDefault="00183E90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每日入库托数</w:t>
            </w:r>
          </w:p>
        </w:tc>
        <w:tc>
          <w:tcPr>
            <w:tcW w:w="1315" w:type="dxa"/>
            <w:noWrap/>
            <w:hideMark/>
          </w:tcPr>
          <w:p w14:paraId="799DE67A" w14:textId="77777777" w:rsidR="00183E90" w:rsidRPr="001D394F" w:rsidRDefault="00183E90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每日出库数量</w:t>
            </w:r>
          </w:p>
        </w:tc>
        <w:tc>
          <w:tcPr>
            <w:tcW w:w="1315" w:type="dxa"/>
            <w:noWrap/>
            <w:hideMark/>
          </w:tcPr>
          <w:p w14:paraId="399FD39A" w14:textId="77777777" w:rsidR="00183E90" w:rsidRPr="001D394F" w:rsidRDefault="00183E90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每日出库托数</w:t>
            </w:r>
          </w:p>
        </w:tc>
        <w:tc>
          <w:tcPr>
            <w:tcW w:w="1195" w:type="dxa"/>
            <w:noWrap/>
            <w:hideMark/>
          </w:tcPr>
          <w:p w14:paraId="43858965" w14:textId="77777777" w:rsidR="00183E90" w:rsidRPr="001D394F" w:rsidRDefault="00183E90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存储需求托数</w:t>
            </w:r>
          </w:p>
        </w:tc>
      </w:tr>
      <w:tr w:rsidR="00183E90" w:rsidRPr="001D394F" w14:paraId="60A7B06C" w14:textId="77777777" w:rsidTr="00183E90">
        <w:trPr>
          <w:trHeight w:val="278"/>
        </w:trPr>
        <w:tc>
          <w:tcPr>
            <w:tcW w:w="701" w:type="dxa"/>
            <w:noWrap/>
            <w:hideMark/>
          </w:tcPr>
          <w:p w14:paraId="6DB6E44F" w14:textId="77777777" w:rsidR="00183E90" w:rsidRPr="001D394F" w:rsidRDefault="00183E90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10月</w:t>
            </w:r>
          </w:p>
        </w:tc>
        <w:tc>
          <w:tcPr>
            <w:tcW w:w="942" w:type="dxa"/>
            <w:noWrap/>
            <w:hideMark/>
          </w:tcPr>
          <w:p w14:paraId="1C618CC8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0</w:t>
            </w:r>
          </w:p>
        </w:tc>
        <w:tc>
          <w:tcPr>
            <w:tcW w:w="701" w:type="dxa"/>
            <w:noWrap/>
            <w:hideMark/>
          </w:tcPr>
          <w:p w14:paraId="6562A5A7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0</w:t>
            </w:r>
          </w:p>
        </w:tc>
        <w:tc>
          <w:tcPr>
            <w:tcW w:w="1086" w:type="dxa"/>
            <w:noWrap/>
            <w:hideMark/>
          </w:tcPr>
          <w:p w14:paraId="1479DF12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0</w:t>
            </w:r>
          </w:p>
        </w:tc>
        <w:tc>
          <w:tcPr>
            <w:tcW w:w="1315" w:type="dxa"/>
            <w:noWrap/>
            <w:hideMark/>
          </w:tcPr>
          <w:p w14:paraId="226F827E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0</w:t>
            </w:r>
          </w:p>
        </w:tc>
        <w:tc>
          <w:tcPr>
            <w:tcW w:w="1315" w:type="dxa"/>
            <w:noWrap/>
            <w:hideMark/>
          </w:tcPr>
          <w:p w14:paraId="2AEDE428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0</w:t>
            </w:r>
          </w:p>
        </w:tc>
        <w:tc>
          <w:tcPr>
            <w:tcW w:w="1315" w:type="dxa"/>
            <w:noWrap/>
            <w:hideMark/>
          </w:tcPr>
          <w:p w14:paraId="035697D8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0</w:t>
            </w:r>
          </w:p>
        </w:tc>
        <w:tc>
          <w:tcPr>
            <w:tcW w:w="1195" w:type="dxa"/>
            <w:noWrap/>
            <w:hideMark/>
          </w:tcPr>
          <w:p w14:paraId="2C0BED9F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0</w:t>
            </w:r>
          </w:p>
        </w:tc>
      </w:tr>
      <w:tr w:rsidR="00183E90" w:rsidRPr="001D394F" w14:paraId="42CE5B72" w14:textId="77777777" w:rsidTr="00183E90">
        <w:trPr>
          <w:trHeight w:val="300"/>
        </w:trPr>
        <w:tc>
          <w:tcPr>
            <w:tcW w:w="701" w:type="dxa"/>
            <w:noWrap/>
            <w:hideMark/>
          </w:tcPr>
          <w:p w14:paraId="1C27F9E6" w14:textId="77777777" w:rsidR="00183E90" w:rsidRPr="001D394F" w:rsidRDefault="00183E90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11月</w:t>
            </w:r>
          </w:p>
        </w:tc>
        <w:tc>
          <w:tcPr>
            <w:tcW w:w="942" w:type="dxa"/>
            <w:noWrap/>
            <w:hideMark/>
          </w:tcPr>
          <w:p w14:paraId="44AABE27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9995</w:t>
            </w:r>
          </w:p>
        </w:tc>
        <w:tc>
          <w:tcPr>
            <w:tcW w:w="701" w:type="dxa"/>
            <w:noWrap/>
            <w:hideMark/>
          </w:tcPr>
          <w:p w14:paraId="654DB096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4998</w:t>
            </w:r>
          </w:p>
        </w:tc>
        <w:tc>
          <w:tcPr>
            <w:tcW w:w="1086" w:type="dxa"/>
            <w:noWrap/>
            <w:hideMark/>
          </w:tcPr>
          <w:p w14:paraId="707C6333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384</w:t>
            </w:r>
          </w:p>
        </w:tc>
        <w:tc>
          <w:tcPr>
            <w:tcW w:w="1315" w:type="dxa"/>
            <w:noWrap/>
            <w:hideMark/>
          </w:tcPr>
          <w:p w14:paraId="6EF68D44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192</w:t>
            </w:r>
          </w:p>
        </w:tc>
        <w:tc>
          <w:tcPr>
            <w:tcW w:w="1315" w:type="dxa"/>
            <w:noWrap/>
            <w:hideMark/>
          </w:tcPr>
          <w:p w14:paraId="03965FB8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0</w:t>
            </w:r>
          </w:p>
        </w:tc>
        <w:tc>
          <w:tcPr>
            <w:tcW w:w="1315" w:type="dxa"/>
            <w:noWrap/>
            <w:hideMark/>
          </w:tcPr>
          <w:p w14:paraId="3AE2CC9E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0</w:t>
            </w:r>
          </w:p>
        </w:tc>
        <w:tc>
          <w:tcPr>
            <w:tcW w:w="1195" w:type="dxa"/>
            <w:noWrap/>
            <w:hideMark/>
          </w:tcPr>
          <w:p w14:paraId="29D09AC6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4998</w:t>
            </w:r>
          </w:p>
        </w:tc>
      </w:tr>
      <w:tr w:rsidR="00183E90" w:rsidRPr="001D394F" w14:paraId="6F61D232" w14:textId="77777777" w:rsidTr="00183E90">
        <w:trPr>
          <w:trHeight w:val="300"/>
        </w:trPr>
        <w:tc>
          <w:tcPr>
            <w:tcW w:w="701" w:type="dxa"/>
            <w:noWrap/>
            <w:hideMark/>
          </w:tcPr>
          <w:p w14:paraId="01970321" w14:textId="77777777" w:rsidR="00183E90" w:rsidRPr="001D394F" w:rsidRDefault="00183E90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12月</w:t>
            </w:r>
          </w:p>
        </w:tc>
        <w:tc>
          <w:tcPr>
            <w:tcW w:w="942" w:type="dxa"/>
            <w:noWrap/>
            <w:hideMark/>
          </w:tcPr>
          <w:p w14:paraId="195FACE2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24058</w:t>
            </w:r>
          </w:p>
        </w:tc>
        <w:tc>
          <w:tcPr>
            <w:tcW w:w="701" w:type="dxa"/>
            <w:noWrap/>
            <w:hideMark/>
          </w:tcPr>
          <w:p w14:paraId="06780DCF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12029</w:t>
            </w:r>
          </w:p>
        </w:tc>
        <w:tc>
          <w:tcPr>
            <w:tcW w:w="1086" w:type="dxa"/>
            <w:noWrap/>
            <w:hideMark/>
          </w:tcPr>
          <w:p w14:paraId="46B6638D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925</w:t>
            </w:r>
          </w:p>
        </w:tc>
        <w:tc>
          <w:tcPr>
            <w:tcW w:w="1315" w:type="dxa"/>
            <w:noWrap/>
            <w:hideMark/>
          </w:tcPr>
          <w:p w14:paraId="5E15F3E5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463</w:t>
            </w:r>
          </w:p>
        </w:tc>
        <w:tc>
          <w:tcPr>
            <w:tcW w:w="1315" w:type="dxa"/>
            <w:noWrap/>
            <w:hideMark/>
          </w:tcPr>
          <w:p w14:paraId="0B3A8E48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0</w:t>
            </w:r>
          </w:p>
        </w:tc>
        <w:tc>
          <w:tcPr>
            <w:tcW w:w="1315" w:type="dxa"/>
            <w:noWrap/>
            <w:hideMark/>
          </w:tcPr>
          <w:p w14:paraId="60711DD2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0</w:t>
            </w:r>
          </w:p>
        </w:tc>
        <w:tc>
          <w:tcPr>
            <w:tcW w:w="1195" w:type="dxa"/>
            <w:noWrap/>
            <w:hideMark/>
          </w:tcPr>
          <w:p w14:paraId="6E91EDEF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17027</w:t>
            </w:r>
          </w:p>
        </w:tc>
      </w:tr>
      <w:tr w:rsidR="00183E90" w:rsidRPr="001D394F" w14:paraId="2ED355A3" w14:textId="77777777" w:rsidTr="00183E90">
        <w:trPr>
          <w:trHeight w:val="300"/>
        </w:trPr>
        <w:tc>
          <w:tcPr>
            <w:tcW w:w="701" w:type="dxa"/>
            <w:noWrap/>
            <w:hideMark/>
          </w:tcPr>
          <w:p w14:paraId="16C9C96B" w14:textId="77777777" w:rsidR="00183E90" w:rsidRPr="001D394F" w:rsidRDefault="00183E90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1月</w:t>
            </w:r>
          </w:p>
        </w:tc>
        <w:tc>
          <w:tcPr>
            <w:tcW w:w="942" w:type="dxa"/>
            <w:noWrap/>
            <w:hideMark/>
          </w:tcPr>
          <w:p w14:paraId="5640CE15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23993</w:t>
            </w:r>
          </w:p>
        </w:tc>
        <w:tc>
          <w:tcPr>
            <w:tcW w:w="701" w:type="dxa"/>
            <w:noWrap/>
            <w:hideMark/>
          </w:tcPr>
          <w:p w14:paraId="0F2EEF06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11997</w:t>
            </w:r>
          </w:p>
        </w:tc>
        <w:tc>
          <w:tcPr>
            <w:tcW w:w="1086" w:type="dxa"/>
            <w:noWrap/>
            <w:hideMark/>
          </w:tcPr>
          <w:p w14:paraId="1694622B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923</w:t>
            </w:r>
          </w:p>
        </w:tc>
        <w:tc>
          <w:tcPr>
            <w:tcW w:w="1315" w:type="dxa"/>
            <w:noWrap/>
            <w:hideMark/>
          </w:tcPr>
          <w:p w14:paraId="5586CCCF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461</w:t>
            </w:r>
          </w:p>
        </w:tc>
        <w:tc>
          <w:tcPr>
            <w:tcW w:w="1315" w:type="dxa"/>
            <w:noWrap/>
            <w:hideMark/>
          </w:tcPr>
          <w:p w14:paraId="2F6BFC17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0</w:t>
            </w:r>
          </w:p>
        </w:tc>
        <w:tc>
          <w:tcPr>
            <w:tcW w:w="1315" w:type="dxa"/>
            <w:noWrap/>
            <w:hideMark/>
          </w:tcPr>
          <w:p w14:paraId="5CB2BE7E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0</w:t>
            </w:r>
          </w:p>
        </w:tc>
        <w:tc>
          <w:tcPr>
            <w:tcW w:w="1195" w:type="dxa"/>
            <w:noWrap/>
            <w:hideMark/>
          </w:tcPr>
          <w:p w14:paraId="5042D432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29023</w:t>
            </w:r>
          </w:p>
        </w:tc>
      </w:tr>
      <w:tr w:rsidR="00183E90" w:rsidRPr="001D394F" w14:paraId="4FC2F4C1" w14:textId="77777777" w:rsidTr="00183E90">
        <w:trPr>
          <w:trHeight w:val="300"/>
        </w:trPr>
        <w:tc>
          <w:tcPr>
            <w:tcW w:w="701" w:type="dxa"/>
            <w:noWrap/>
            <w:hideMark/>
          </w:tcPr>
          <w:p w14:paraId="7C890F06" w14:textId="77777777" w:rsidR="00183E90" w:rsidRPr="001D394F" w:rsidRDefault="00183E90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2月</w:t>
            </w:r>
          </w:p>
        </w:tc>
        <w:tc>
          <w:tcPr>
            <w:tcW w:w="942" w:type="dxa"/>
            <w:noWrap/>
            <w:hideMark/>
          </w:tcPr>
          <w:p w14:paraId="31125DF4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13200</w:t>
            </w:r>
          </w:p>
        </w:tc>
        <w:tc>
          <w:tcPr>
            <w:tcW w:w="701" w:type="dxa"/>
            <w:noWrap/>
            <w:hideMark/>
          </w:tcPr>
          <w:p w14:paraId="28AB2E63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6600</w:t>
            </w:r>
          </w:p>
        </w:tc>
        <w:tc>
          <w:tcPr>
            <w:tcW w:w="1086" w:type="dxa"/>
            <w:noWrap/>
            <w:hideMark/>
          </w:tcPr>
          <w:p w14:paraId="4A1F5026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508</w:t>
            </w:r>
          </w:p>
        </w:tc>
        <w:tc>
          <w:tcPr>
            <w:tcW w:w="1315" w:type="dxa"/>
            <w:noWrap/>
            <w:hideMark/>
          </w:tcPr>
          <w:p w14:paraId="2E52A6E2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254</w:t>
            </w:r>
          </w:p>
        </w:tc>
        <w:tc>
          <w:tcPr>
            <w:tcW w:w="1315" w:type="dxa"/>
            <w:noWrap/>
            <w:hideMark/>
          </w:tcPr>
          <w:p w14:paraId="33D90737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0</w:t>
            </w:r>
          </w:p>
        </w:tc>
        <w:tc>
          <w:tcPr>
            <w:tcW w:w="1315" w:type="dxa"/>
            <w:noWrap/>
            <w:hideMark/>
          </w:tcPr>
          <w:p w14:paraId="27F69E07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0</w:t>
            </w:r>
          </w:p>
        </w:tc>
        <w:tc>
          <w:tcPr>
            <w:tcW w:w="1195" w:type="dxa"/>
            <w:noWrap/>
            <w:hideMark/>
          </w:tcPr>
          <w:p w14:paraId="3B192C3D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35623</w:t>
            </w:r>
          </w:p>
        </w:tc>
      </w:tr>
      <w:tr w:rsidR="00183E90" w:rsidRPr="001D394F" w14:paraId="54A87D65" w14:textId="77777777" w:rsidTr="00183E90">
        <w:trPr>
          <w:trHeight w:val="300"/>
        </w:trPr>
        <w:tc>
          <w:tcPr>
            <w:tcW w:w="701" w:type="dxa"/>
            <w:noWrap/>
            <w:hideMark/>
          </w:tcPr>
          <w:p w14:paraId="05346CBB" w14:textId="77777777" w:rsidR="00183E90" w:rsidRPr="001D394F" w:rsidRDefault="00183E90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3月</w:t>
            </w:r>
          </w:p>
        </w:tc>
        <w:tc>
          <w:tcPr>
            <w:tcW w:w="942" w:type="dxa"/>
            <w:noWrap/>
            <w:hideMark/>
          </w:tcPr>
          <w:p w14:paraId="473BE287" w14:textId="77777777" w:rsidR="00183E90" w:rsidRPr="001D394F" w:rsidRDefault="00183E90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/</w:t>
            </w:r>
          </w:p>
        </w:tc>
        <w:tc>
          <w:tcPr>
            <w:tcW w:w="701" w:type="dxa"/>
            <w:noWrap/>
            <w:hideMark/>
          </w:tcPr>
          <w:p w14:paraId="5F6E2F68" w14:textId="77777777" w:rsidR="00183E90" w:rsidRPr="001D394F" w:rsidRDefault="00183E90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/</w:t>
            </w:r>
          </w:p>
        </w:tc>
        <w:tc>
          <w:tcPr>
            <w:tcW w:w="1086" w:type="dxa"/>
            <w:noWrap/>
            <w:hideMark/>
          </w:tcPr>
          <w:p w14:paraId="211D84DF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0</w:t>
            </w:r>
          </w:p>
        </w:tc>
        <w:tc>
          <w:tcPr>
            <w:tcW w:w="1315" w:type="dxa"/>
            <w:noWrap/>
            <w:hideMark/>
          </w:tcPr>
          <w:p w14:paraId="047F1B8F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0</w:t>
            </w:r>
          </w:p>
        </w:tc>
        <w:tc>
          <w:tcPr>
            <w:tcW w:w="1315" w:type="dxa"/>
            <w:noWrap/>
            <w:hideMark/>
          </w:tcPr>
          <w:p w14:paraId="1B50E770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1644</w:t>
            </w:r>
          </w:p>
        </w:tc>
        <w:tc>
          <w:tcPr>
            <w:tcW w:w="1315" w:type="dxa"/>
            <w:noWrap/>
            <w:hideMark/>
          </w:tcPr>
          <w:p w14:paraId="09CB66CB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822</w:t>
            </w:r>
          </w:p>
        </w:tc>
        <w:tc>
          <w:tcPr>
            <w:tcW w:w="1195" w:type="dxa"/>
            <w:noWrap/>
            <w:hideMark/>
          </w:tcPr>
          <w:p w14:paraId="5B332893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35623</w:t>
            </w:r>
          </w:p>
        </w:tc>
      </w:tr>
      <w:tr w:rsidR="00183E90" w:rsidRPr="001D394F" w14:paraId="72F663D5" w14:textId="77777777" w:rsidTr="00183E90">
        <w:trPr>
          <w:trHeight w:val="300"/>
        </w:trPr>
        <w:tc>
          <w:tcPr>
            <w:tcW w:w="701" w:type="dxa"/>
            <w:noWrap/>
            <w:hideMark/>
          </w:tcPr>
          <w:p w14:paraId="5EDF7E68" w14:textId="77777777" w:rsidR="00183E90" w:rsidRPr="001D394F" w:rsidRDefault="00183E90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4月</w:t>
            </w:r>
          </w:p>
        </w:tc>
        <w:tc>
          <w:tcPr>
            <w:tcW w:w="942" w:type="dxa"/>
            <w:noWrap/>
            <w:hideMark/>
          </w:tcPr>
          <w:p w14:paraId="3F013924" w14:textId="77777777" w:rsidR="00183E90" w:rsidRPr="001D394F" w:rsidRDefault="00183E90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/</w:t>
            </w:r>
          </w:p>
        </w:tc>
        <w:tc>
          <w:tcPr>
            <w:tcW w:w="701" w:type="dxa"/>
            <w:noWrap/>
            <w:hideMark/>
          </w:tcPr>
          <w:p w14:paraId="2CFA005B" w14:textId="77777777" w:rsidR="00183E90" w:rsidRPr="001D394F" w:rsidRDefault="00183E90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/</w:t>
            </w:r>
          </w:p>
        </w:tc>
        <w:tc>
          <w:tcPr>
            <w:tcW w:w="1086" w:type="dxa"/>
            <w:noWrap/>
            <w:hideMark/>
          </w:tcPr>
          <w:p w14:paraId="0DEC7A94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0</w:t>
            </w:r>
          </w:p>
        </w:tc>
        <w:tc>
          <w:tcPr>
            <w:tcW w:w="1315" w:type="dxa"/>
            <w:noWrap/>
            <w:hideMark/>
          </w:tcPr>
          <w:p w14:paraId="4427393C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0</w:t>
            </w:r>
          </w:p>
        </w:tc>
        <w:tc>
          <w:tcPr>
            <w:tcW w:w="1315" w:type="dxa"/>
            <w:noWrap/>
            <w:hideMark/>
          </w:tcPr>
          <w:p w14:paraId="2FCB98DA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822</w:t>
            </w:r>
          </w:p>
        </w:tc>
        <w:tc>
          <w:tcPr>
            <w:tcW w:w="1315" w:type="dxa"/>
            <w:noWrap/>
            <w:hideMark/>
          </w:tcPr>
          <w:p w14:paraId="30B3A5CF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411</w:t>
            </w:r>
          </w:p>
        </w:tc>
        <w:tc>
          <w:tcPr>
            <w:tcW w:w="1195" w:type="dxa"/>
            <w:noWrap/>
            <w:hideMark/>
          </w:tcPr>
          <w:p w14:paraId="76ECBC08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14249</w:t>
            </w:r>
          </w:p>
        </w:tc>
      </w:tr>
      <w:tr w:rsidR="00183E90" w:rsidRPr="001D394F" w14:paraId="226349EA" w14:textId="77777777" w:rsidTr="00183E90">
        <w:trPr>
          <w:trHeight w:val="300"/>
        </w:trPr>
        <w:tc>
          <w:tcPr>
            <w:tcW w:w="701" w:type="dxa"/>
            <w:noWrap/>
            <w:hideMark/>
          </w:tcPr>
          <w:p w14:paraId="7160D5FE" w14:textId="77777777" w:rsidR="00183E90" w:rsidRPr="001D394F" w:rsidRDefault="00183E90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5月</w:t>
            </w:r>
          </w:p>
        </w:tc>
        <w:tc>
          <w:tcPr>
            <w:tcW w:w="942" w:type="dxa"/>
            <w:noWrap/>
            <w:hideMark/>
          </w:tcPr>
          <w:p w14:paraId="2AFE559B" w14:textId="77777777" w:rsidR="00183E90" w:rsidRPr="001D394F" w:rsidRDefault="00183E90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/</w:t>
            </w:r>
          </w:p>
        </w:tc>
        <w:tc>
          <w:tcPr>
            <w:tcW w:w="701" w:type="dxa"/>
            <w:noWrap/>
            <w:hideMark/>
          </w:tcPr>
          <w:p w14:paraId="7A26D72C" w14:textId="77777777" w:rsidR="00183E90" w:rsidRPr="001D394F" w:rsidRDefault="00183E90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/</w:t>
            </w:r>
          </w:p>
        </w:tc>
        <w:tc>
          <w:tcPr>
            <w:tcW w:w="1086" w:type="dxa"/>
            <w:noWrap/>
            <w:hideMark/>
          </w:tcPr>
          <w:p w14:paraId="3F19B835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0</w:t>
            </w:r>
          </w:p>
        </w:tc>
        <w:tc>
          <w:tcPr>
            <w:tcW w:w="1315" w:type="dxa"/>
            <w:noWrap/>
            <w:hideMark/>
          </w:tcPr>
          <w:p w14:paraId="58BCA198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0</w:t>
            </w:r>
          </w:p>
        </w:tc>
        <w:tc>
          <w:tcPr>
            <w:tcW w:w="1315" w:type="dxa"/>
            <w:noWrap/>
            <w:hideMark/>
          </w:tcPr>
          <w:p w14:paraId="579023FA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274</w:t>
            </w:r>
          </w:p>
        </w:tc>
        <w:tc>
          <w:tcPr>
            <w:tcW w:w="1315" w:type="dxa"/>
            <w:noWrap/>
            <w:hideMark/>
          </w:tcPr>
          <w:p w14:paraId="4FC10CE7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137</w:t>
            </w:r>
          </w:p>
        </w:tc>
        <w:tc>
          <w:tcPr>
            <w:tcW w:w="1195" w:type="dxa"/>
            <w:noWrap/>
            <w:hideMark/>
          </w:tcPr>
          <w:p w14:paraId="3C18E704" w14:textId="77777777" w:rsidR="00183E90" w:rsidRPr="001D394F" w:rsidRDefault="00183E90" w:rsidP="00407082">
            <w:pPr>
              <w:rPr>
                <w:rFonts w:ascii="等线" w:eastAsia="等线" w:hAnsi="等线" w:hint="eastAsia"/>
                <w:color w:val="000000"/>
              </w:rPr>
            </w:pPr>
            <w:r w:rsidRPr="001D394F">
              <w:rPr>
                <w:rFonts w:ascii="等线" w:eastAsia="等线" w:hAnsi="等线" w:hint="eastAsia"/>
                <w:color w:val="000000"/>
              </w:rPr>
              <w:t>3562</w:t>
            </w:r>
          </w:p>
        </w:tc>
      </w:tr>
    </w:tbl>
    <w:p w14:paraId="56175818" w14:textId="77777777" w:rsidR="00AE5ADB" w:rsidRDefault="00AE5ADB" w:rsidP="00515B92">
      <w:pPr>
        <w:rPr>
          <w:rFonts w:ascii="等线" w:eastAsia="等线" w:hAnsi="等线"/>
          <w:color w:val="000000"/>
        </w:rPr>
      </w:pPr>
    </w:p>
    <w:p w14:paraId="589B7280" w14:textId="77777777" w:rsidR="00AE5ADB" w:rsidRDefault="00AE5ADB" w:rsidP="00515B92">
      <w:pPr>
        <w:rPr>
          <w:rFonts w:ascii="等线" w:eastAsia="等线" w:hAnsi="等线" w:hint="eastAsia"/>
          <w:color w:val="000000"/>
        </w:rPr>
      </w:pPr>
    </w:p>
    <w:p w14:paraId="5E8473E9" w14:textId="77777777" w:rsidR="00F842A8" w:rsidRDefault="00F842A8" w:rsidP="00515B92">
      <w:pPr>
        <w:rPr>
          <w:rFonts w:ascii="等线" w:eastAsia="等线" w:hAnsi="等线"/>
          <w:color w:val="000000"/>
        </w:rPr>
      </w:pPr>
    </w:p>
    <w:p w14:paraId="1A5FA290" w14:textId="77777777" w:rsidR="00F842A8" w:rsidRDefault="00F842A8" w:rsidP="00515B92">
      <w:pPr>
        <w:rPr>
          <w:rFonts w:ascii="等线" w:eastAsia="等线" w:hAnsi="等线"/>
          <w:color w:val="000000"/>
        </w:rPr>
      </w:pPr>
      <w:r>
        <w:rPr>
          <w:rFonts w:ascii="等线" w:eastAsia="等线" w:hAnsi="等线" w:hint="eastAsia"/>
          <w:color w:val="000000"/>
        </w:rPr>
        <w:t xml:space="preserve">出库方式：仓库配送 </w:t>
      </w:r>
      <w:r>
        <w:rPr>
          <w:rFonts w:ascii="等线" w:eastAsia="等线" w:hAnsi="等线"/>
          <w:color w:val="000000"/>
        </w:rPr>
        <w:t xml:space="preserve">  </w:t>
      </w:r>
      <w:r>
        <w:rPr>
          <w:rFonts w:ascii="等线" w:eastAsia="等线" w:hAnsi="等线" w:hint="eastAsia"/>
          <w:color w:val="000000"/>
        </w:rPr>
        <w:t>1</w:t>
      </w:r>
      <w:r>
        <w:rPr>
          <w:rFonts w:ascii="等线" w:eastAsia="等线" w:hAnsi="等线"/>
          <w:color w:val="000000"/>
        </w:rPr>
        <w:t>00%</w:t>
      </w:r>
      <w:r>
        <w:rPr>
          <w:rFonts w:ascii="等线" w:eastAsia="等线" w:hAnsi="等线" w:hint="eastAsia"/>
          <w:color w:val="000000"/>
        </w:rPr>
        <w:t>按板拣货</w:t>
      </w:r>
    </w:p>
    <w:p w14:paraId="61EC3DE2" w14:textId="77777777" w:rsidR="00AE5ADB" w:rsidRDefault="00AE5ADB" w:rsidP="00515B92">
      <w:pPr>
        <w:rPr>
          <w:rFonts w:ascii="等线" w:eastAsia="等线" w:hAnsi="等线"/>
          <w:color w:val="000000"/>
        </w:rPr>
      </w:pPr>
      <w:r>
        <w:rPr>
          <w:rFonts w:ascii="等线" w:eastAsia="等线" w:hAnsi="等线" w:hint="eastAsia"/>
          <w:color w:val="000000"/>
        </w:rPr>
        <w:lastRenderedPageBreak/>
        <w:t>物料特点：标准包装，</w:t>
      </w:r>
      <w:r>
        <w:rPr>
          <w:rFonts w:ascii="等线" w:eastAsia="等线" w:hAnsi="等线"/>
          <w:color w:val="000000"/>
        </w:rPr>
        <w:t xml:space="preserve">1 pcs </w:t>
      </w:r>
      <w:r>
        <w:rPr>
          <w:rFonts w:ascii="等线" w:eastAsia="等线" w:hAnsi="等线" w:hint="eastAsia"/>
          <w:color w:val="000000"/>
        </w:rPr>
        <w:t>每箱，一托两箱</w:t>
      </w:r>
      <w:r w:rsidR="00290893">
        <w:rPr>
          <w:rFonts w:ascii="等线" w:eastAsia="等线" w:hAnsi="等线" w:hint="eastAsia"/>
          <w:color w:val="000000"/>
        </w:rPr>
        <w:t xml:space="preserve"> </w:t>
      </w:r>
      <w:r w:rsidR="00290893">
        <w:rPr>
          <w:rFonts w:ascii="等线" w:eastAsia="等线" w:hAnsi="等线"/>
          <w:color w:val="000000"/>
        </w:rPr>
        <w:t xml:space="preserve"> </w:t>
      </w:r>
      <w:r w:rsidR="00290893">
        <w:rPr>
          <w:rFonts w:ascii="等线" w:eastAsia="等线" w:hAnsi="等线" w:hint="eastAsia"/>
          <w:color w:val="000000"/>
        </w:rPr>
        <w:t>，预估外箱尺寸为</w:t>
      </w:r>
      <w:r w:rsidR="00290893" w:rsidRPr="00290893">
        <w:rPr>
          <w:rFonts w:ascii="等线" w:eastAsia="等线" w:hAnsi="等线"/>
          <w:color w:val="000000"/>
        </w:rPr>
        <w:t>1200*990*1095</w:t>
      </w:r>
    </w:p>
    <w:p w14:paraId="3F0F038F" w14:textId="77777777" w:rsidR="00AE5ADB" w:rsidRDefault="00AE5ADB" w:rsidP="00515B92">
      <w:pPr>
        <w:rPr>
          <w:rFonts w:ascii="等线" w:eastAsia="等线" w:hAnsi="等线"/>
          <w:color w:val="000000"/>
        </w:rPr>
      </w:pPr>
    </w:p>
    <w:p w14:paraId="3E085379" w14:textId="77777777" w:rsidR="00AE5ADB" w:rsidRPr="00515B92" w:rsidRDefault="00AE5ADB" w:rsidP="00515B92">
      <w:pPr>
        <w:rPr>
          <w:rFonts w:ascii="等线" w:eastAsia="等线" w:hAnsi="等线" w:hint="eastAsia"/>
          <w:color w:val="000000"/>
        </w:rPr>
      </w:pPr>
      <w:r w:rsidRPr="00280CB7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i1025" type="#_x0000_t75" style="width:361.65pt;height:241.65pt;visibility:visible">
            <v:imagedata r:id="rId8" o:title=""/>
          </v:shape>
        </w:pict>
      </w:r>
    </w:p>
    <w:p w14:paraId="60773095" w14:textId="77777777" w:rsidR="004D0F6C" w:rsidRPr="007D5879" w:rsidRDefault="004D0F6C">
      <w:pPr>
        <w:pStyle w:val="2"/>
        <w:rPr>
          <w:rFonts w:ascii="等线" w:eastAsia="等线" w:hAnsi="等线" w:hint="eastAsia"/>
          <w:color w:val="000000"/>
          <w:sz w:val="48"/>
          <w:szCs w:val="48"/>
        </w:rPr>
      </w:pPr>
      <w:r w:rsidRPr="007D5879">
        <w:rPr>
          <w:rFonts w:ascii="等线" w:eastAsia="等线" w:hAnsi="等线" w:hint="eastAsia"/>
          <w:color w:val="000000"/>
        </w:rPr>
        <w:t>三、建议书的内容</w:t>
      </w:r>
    </w:p>
    <w:p w14:paraId="578FA5FC" w14:textId="77777777" w:rsidR="004D0F6C" w:rsidRPr="007D5879" w:rsidRDefault="004D0F6C">
      <w:pPr>
        <w:pStyle w:val="af2"/>
        <w:ind w:firstLineChars="0" w:firstLine="0"/>
        <w:rPr>
          <w:rFonts w:ascii="等线" w:eastAsia="等线" w:hAnsi="等线"/>
          <w:color w:val="000000"/>
        </w:rPr>
      </w:pPr>
      <w:r w:rsidRPr="007D5879">
        <w:rPr>
          <w:rFonts w:ascii="等线" w:eastAsia="等线" w:hAnsi="等线" w:hint="eastAsia"/>
          <w:color w:val="000000"/>
        </w:rPr>
        <w:t>说明：请根据下列要求，提供建议书。</w:t>
      </w:r>
    </w:p>
    <w:p w14:paraId="3CDF96EE" w14:textId="77777777" w:rsidR="004D0F6C" w:rsidRPr="007D5879" w:rsidRDefault="004D0F6C">
      <w:pPr>
        <w:pStyle w:val="af2"/>
        <w:ind w:firstLineChars="0" w:firstLine="0"/>
        <w:rPr>
          <w:rFonts w:ascii="等线" w:eastAsia="等线" w:hAnsi="等线" w:hint="eastAsia"/>
          <w:color w:val="000000"/>
        </w:rPr>
      </w:pPr>
    </w:p>
    <w:p w14:paraId="68ADEEE4" w14:textId="77777777" w:rsidR="004D0F6C" w:rsidRPr="007D5879" w:rsidRDefault="004D0F6C">
      <w:pPr>
        <w:pStyle w:val="af2"/>
        <w:numPr>
          <w:ilvl w:val="0"/>
          <w:numId w:val="1"/>
        </w:numPr>
        <w:ind w:firstLineChars="0"/>
        <w:rPr>
          <w:rFonts w:ascii="等线" w:eastAsia="等线" w:hAnsi="等线" w:hint="eastAsia"/>
          <w:color w:val="000000"/>
        </w:rPr>
      </w:pPr>
      <w:r w:rsidRPr="007D5879">
        <w:rPr>
          <w:rFonts w:ascii="等线" w:eastAsia="等线" w:hAnsi="等线" w:hint="eastAsia"/>
          <w:color w:val="000000"/>
        </w:rPr>
        <w:t>行业案例：结合本项目需求特点，提供在类似行业的成功应用案例。</w:t>
      </w:r>
    </w:p>
    <w:p w14:paraId="73B29723" w14:textId="77777777" w:rsidR="004D0F6C" w:rsidRPr="007D5879" w:rsidRDefault="004D0F6C">
      <w:pPr>
        <w:pStyle w:val="af2"/>
        <w:numPr>
          <w:ilvl w:val="0"/>
          <w:numId w:val="1"/>
        </w:numPr>
        <w:ind w:firstLineChars="0"/>
        <w:rPr>
          <w:rFonts w:ascii="等线" w:eastAsia="等线" w:hAnsi="等线" w:hint="eastAsia"/>
          <w:color w:val="000000"/>
        </w:rPr>
      </w:pPr>
      <w:r w:rsidRPr="007D5879">
        <w:rPr>
          <w:rFonts w:ascii="等线" w:eastAsia="等线" w:hAnsi="等线" w:hint="eastAsia"/>
          <w:color w:val="000000"/>
        </w:rPr>
        <w:t>本项目初步方案：对本项目进行全盘统筹考虑，提供完整方案。</w:t>
      </w:r>
    </w:p>
    <w:p w14:paraId="255D12A7" w14:textId="77777777" w:rsidR="004D0F6C" w:rsidRPr="007D5879" w:rsidRDefault="004D0F6C">
      <w:pPr>
        <w:pStyle w:val="af2"/>
        <w:numPr>
          <w:ilvl w:val="0"/>
          <w:numId w:val="1"/>
        </w:numPr>
        <w:ind w:firstLineChars="0"/>
        <w:rPr>
          <w:rFonts w:ascii="等线" w:eastAsia="等线" w:hAnsi="等线" w:hint="eastAsia"/>
          <w:color w:val="000000"/>
        </w:rPr>
      </w:pPr>
      <w:r w:rsidRPr="007D5879">
        <w:rPr>
          <w:rFonts w:ascii="等线" w:eastAsia="等线" w:hAnsi="等线" w:hint="eastAsia"/>
          <w:color w:val="000000"/>
        </w:rPr>
        <w:t>实施方式：提供科学合理的实施方案和计划，预计的交付计划。</w:t>
      </w:r>
    </w:p>
    <w:p w14:paraId="7EA14ABC" w14:textId="77777777" w:rsidR="004D0F6C" w:rsidRPr="007D5879" w:rsidRDefault="004D0F6C">
      <w:pPr>
        <w:pStyle w:val="2"/>
        <w:rPr>
          <w:rFonts w:ascii="等线" w:eastAsia="等线" w:hAnsi="等线" w:hint="eastAsia"/>
          <w:color w:val="000000"/>
        </w:rPr>
      </w:pPr>
      <w:r w:rsidRPr="007D5879">
        <w:rPr>
          <w:rFonts w:ascii="等线" w:eastAsia="等线" w:hAnsi="等线" w:hint="eastAsia"/>
          <w:color w:val="000000"/>
        </w:rPr>
        <w:t>四、需求说明</w:t>
      </w:r>
    </w:p>
    <w:p w14:paraId="0CBD05BC" w14:textId="77777777" w:rsidR="004D0F6C" w:rsidRPr="007D5879" w:rsidRDefault="004D0F6C">
      <w:pPr>
        <w:pStyle w:val="3"/>
        <w:spacing w:line="240" w:lineRule="auto"/>
        <w:rPr>
          <w:rFonts w:ascii="等线" w:eastAsia="等线" w:hAnsi="等线" w:hint="eastAsia"/>
          <w:color w:val="000000"/>
        </w:rPr>
      </w:pPr>
      <w:r w:rsidRPr="007D5879">
        <w:rPr>
          <w:rFonts w:ascii="等线" w:eastAsia="等线" w:hAnsi="等线" w:hint="eastAsia"/>
          <w:color w:val="000000"/>
        </w:rPr>
        <w:t>4.1业务需求清单</w:t>
      </w:r>
    </w:p>
    <w:p w14:paraId="4A91C574" w14:textId="77777777" w:rsidR="004D0F6C" w:rsidRPr="007D5879" w:rsidRDefault="004D0F6C">
      <w:pPr>
        <w:jc w:val="center"/>
        <w:rPr>
          <w:rFonts w:ascii="等线" w:eastAsia="等线" w:hAnsi="等线" w:hint="eastAsia"/>
          <w:color w:val="000000"/>
        </w:rPr>
      </w:pPr>
      <w:r w:rsidRPr="007D5879">
        <w:rPr>
          <w:rFonts w:ascii="等线" w:eastAsia="等线" w:hAnsi="等线" w:hint="eastAsia"/>
          <w:color w:val="000000"/>
        </w:rPr>
        <w:t>表1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15"/>
        <w:gridCol w:w="1545"/>
        <w:gridCol w:w="3827"/>
        <w:gridCol w:w="2481"/>
      </w:tblGrid>
      <w:tr w:rsidR="004D0F6C" w:rsidRPr="007D5879" w14:paraId="24EB5637" w14:textId="77777777">
        <w:trPr>
          <w:trHeight w:val="505"/>
          <w:jc w:val="center"/>
        </w:trPr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0C9E8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/>
                <w:color w:val="000000"/>
              </w:rPr>
            </w:pPr>
            <w:r w:rsidRPr="007D5879">
              <w:rPr>
                <w:rFonts w:ascii="等线" w:eastAsia="等线" w:hAnsi="等线" w:hint="eastAsia"/>
                <w:b/>
                <w:color w:val="000000"/>
              </w:rPr>
              <w:t>模块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EB029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/>
                <w:color w:val="000000"/>
              </w:rPr>
            </w:pPr>
            <w:r w:rsidRPr="007D5879">
              <w:rPr>
                <w:rFonts w:ascii="等线" w:eastAsia="等线" w:hAnsi="等线" w:hint="eastAsia"/>
                <w:b/>
                <w:color w:val="000000"/>
              </w:rPr>
              <w:t>子模块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8D76F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/>
                <w:color w:val="000000"/>
              </w:rPr>
            </w:pPr>
            <w:r w:rsidRPr="007D5879">
              <w:rPr>
                <w:rFonts w:ascii="等线" w:eastAsia="等线" w:hAnsi="等线" w:hint="eastAsia"/>
                <w:b/>
                <w:color w:val="000000"/>
              </w:rPr>
              <w:t>需求描述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D7C30" w14:textId="77777777" w:rsidR="004D0F6C" w:rsidRPr="007D5879" w:rsidRDefault="004D0F6C">
            <w:pPr>
              <w:jc w:val="center"/>
              <w:rPr>
                <w:rFonts w:ascii="等线" w:eastAsia="等线" w:hAnsi="等线"/>
                <w:b/>
                <w:bCs/>
                <w:color w:val="000000"/>
              </w:rPr>
            </w:pPr>
            <w:r w:rsidRPr="007D5879">
              <w:rPr>
                <w:rFonts w:ascii="等线" w:eastAsia="等线" w:hAnsi="等线" w:hint="eastAsia"/>
                <w:b/>
                <w:bCs/>
                <w:color w:val="000000"/>
              </w:rPr>
              <w:t>是否满足</w:t>
            </w:r>
          </w:p>
          <w:p w14:paraId="5EE2267C" w14:textId="77777777" w:rsidR="004D0F6C" w:rsidRPr="007D5879" w:rsidRDefault="004D0F6C">
            <w:pPr>
              <w:rPr>
                <w:rFonts w:ascii="等线" w:eastAsia="等线" w:hAnsi="等线" w:hint="eastAsia"/>
                <w:bCs/>
                <w:color w:val="000000"/>
              </w:rPr>
            </w:pPr>
            <w:r w:rsidRPr="007D5879">
              <w:rPr>
                <w:rFonts w:ascii="等线" w:eastAsia="等线" w:hAnsi="等线"/>
                <w:bCs/>
                <w:color w:val="000000"/>
              </w:rPr>
              <w:t>（</w:t>
            </w:r>
            <w:r w:rsidRPr="007D5879">
              <w:rPr>
                <w:rFonts w:ascii="等线" w:eastAsia="等线" w:hAnsi="等线" w:cs="Arial" w:hint="eastAsia"/>
                <w:color w:val="000000"/>
              </w:rPr>
              <w:t>如不满足，请在此列同时备注差异说明</w:t>
            </w:r>
            <w:r w:rsidRPr="007D5879">
              <w:rPr>
                <w:rFonts w:ascii="等线" w:eastAsia="等线" w:hAnsi="等线"/>
                <w:bCs/>
                <w:color w:val="000000"/>
              </w:rPr>
              <w:t>）</w:t>
            </w:r>
          </w:p>
        </w:tc>
      </w:tr>
      <w:tr w:rsidR="004D0F6C" w:rsidRPr="007D5879" w14:paraId="5671A74B" w14:textId="77777777">
        <w:trPr>
          <w:trHeight w:val="644"/>
          <w:jc w:val="center"/>
        </w:trPr>
        <w:tc>
          <w:tcPr>
            <w:tcW w:w="11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57366C" w14:textId="77777777" w:rsidR="004D0F6C" w:rsidRPr="007D5879" w:rsidRDefault="007006DC">
            <w:pPr>
              <w:jc w:val="center"/>
              <w:rPr>
                <w:rFonts w:ascii="等线" w:eastAsia="等线" w:hAnsi="等线" w:hint="eastAsia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转运</w:t>
            </w:r>
            <w:r w:rsidR="004D0F6C" w:rsidRPr="007D5879">
              <w:rPr>
                <w:rFonts w:ascii="等线" w:eastAsia="等线" w:hAnsi="等线" w:hint="eastAsia"/>
                <w:color w:val="000000"/>
              </w:rPr>
              <w:t>入库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FC125" w14:textId="77777777" w:rsidR="004D0F6C" w:rsidRPr="007D5879" w:rsidRDefault="004D0F6C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制定入库计划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1A8A6" w14:textId="77777777" w:rsidR="004D0F6C" w:rsidRPr="007D5879" w:rsidRDefault="004D0F6C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提前(至少到货前1周</w:t>
            </w:r>
            <w:r w:rsidRPr="007D5879">
              <w:rPr>
                <w:rFonts w:ascii="等线" w:eastAsia="等线" w:hAnsi="等线"/>
                <w:color w:val="000000"/>
              </w:rPr>
              <w:t>)</w:t>
            </w:r>
            <w:r w:rsidRPr="007D5879">
              <w:rPr>
                <w:rFonts w:ascii="等线" w:eastAsia="等线" w:hAnsi="等线" w:hint="eastAsia"/>
                <w:color w:val="000000"/>
              </w:rPr>
              <w:t>计划入库资源，及时安排</w:t>
            </w:r>
            <w:r w:rsidR="007006DC">
              <w:rPr>
                <w:rFonts w:ascii="等线" w:eastAsia="等线" w:hAnsi="等线" w:hint="eastAsia"/>
                <w:color w:val="000000"/>
              </w:rPr>
              <w:t>转运车辆，</w:t>
            </w:r>
            <w:r w:rsidRPr="007D5879">
              <w:rPr>
                <w:rFonts w:ascii="等线" w:eastAsia="等线" w:hAnsi="等线" w:hint="eastAsia"/>
                <w:color w:val="000000"/>
              </w:rPr>
              <w:t>入库人力及存储资源</w:t>
            </w:r>
            <w:r w:rsidR="007006DC">
              <w:rPr>
                <w:rFonts w:ascii="等线" w:eastAsia="等线" w:hAnsi="等线" w:hint="eastAsia"/>
                <w:color w:val="000000"/>
              </w:rPr>
              <w:t>等资源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F93B1" w14:textId="77777777" w:rsidR="004D0F6C" w:rsidRPr="007D5879" w:rsidRDefault="004D0F6C">
            <w:pPr>
              <w:rPr>
                <w:rFonts w:ascii="等线" w:eastAsia="等线" w:hAnsi="等线" w:cs="Arial" w:hint="eastAsia"/>
                <w:color w:val="000000"/>
              </w:rPr>
            </w:pPr>
          </w:p>
        </w:tc>
      </w:tr>
      <w:tr w:rsidR="004D0F6C" w:rsidRPr="007D5879" w14:paraId="38DED507" w14:textId="77777777">
        <w:trPr>
          <w:trHeight w:val="644"/>
          <w:jc w:val="center"/>
        </w:trPr>
        <w:tc>
          <w:tcPr>
            <w:tcW w:w="11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2BD8B7" w14:textId="77777777" w:rsidR="004D0F6C" w:rsidRPr="007D5879" w:rsidRDefault="004D0F6C">
            <w:pPr>
              <w:jc w:val="center"/>
              <w:rPr>
                <w:rFonts w:ascii="等线" w:eastAsia="等线" w:hAnsi="等线"/>
                <w:color w:val="000000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5BEFE" w14:textId="77777777" w:rsidR="004D0F6C" w:rsidRPr="007D5879" w:rsidRDefault="00AE5ADB">
            <w:pPr>
              <w:rPr>
                <w:rFonts w:ascii="等线" w:eastAsia="等线" w:hAnsi="等线" w:hint="eastAsia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制定取货计划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D004C" w14:textId="77777777" w:rsidR="004D0F6C" w:rsidRPr="007D5879" w:rsidRDefault="004D0F6C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根据</w:t>
            </w:r>
            <w:r w:rsidR="00AE5ADB">
              <w:rPr>
                <w:rFonts w:ascii="等线" w:eastAsia="等线" w:hAnsi="等线" w:hint="eastAsia"/>
                <w:color w:val="000000"/>
              </w:rPr>
              <w:t>委外厂的产出计划安排，制定取货计划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13E47" w14:textId="77777777" w:rsidR="004D0F6C" w:rsidRPr="007D5879" w:rsidRDefault="004D0F6C">
            <w:pPr>
              <w:rPr>
                <w:rFonts w:ascii="等线" w:eastAsia="等线" w:hAnsi="等线" w:cs="Arial" w:hint="eastAsia"/>
                <w:color w:val="000000"/>
              </w:rPr>
            </w:pPr>
          </w:p>
        </w:tc>
      </w:tr>
      <w:tr w:rsidR="00AE5ADB" w:rsidRPr="007D5879" w14:paraId="7C22BA2C" w14:textId="77777777">
        <w:trPr>
          <w:trHeight w:val="644"/>
          <w:jc w:val="center"/>
        </w:trPr>
        <w:tc>
          <w:tcPr>
            <w:tcW w:w="11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F3FF7" w14:textId="77777777" w:rsidR="00AE5ADB" w:rsidRPr="007D5879" w:rsidRDefault="00AE5ADB" w:rsidP="00AE5ADB">
            <w:pPr>
              <w:jc w:val="center"/>
              <w:rPr>
                <w:rFonts w:ascii="等线" w:eastAsia="等线" w:hAnsi="等线"/>
                <w:color w:val="000000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5B914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运输的安排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9FFA5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基于取货计划安排运输车辆到委外厂指定卸货口取货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12C71" w14:textId="77777777" w:rsidR="00AE5ADB" w:rsidRPr="007D5879" w:rsidRDefault="00AE5ADB" w:rsidP="00AE5ADB">
            <w:pPr>
              <w:rPr>
                <w:rFonts w:ascii="等线" w:eastAsia="等线" w:hAnsi="等线" w:cs="Arial" w:hint="eastAsia"/>
                <w:color w:val="000000"/>
              </w:rPr>
            </w:pPr>
          </w:p>
        </w:tc>
      </w:tr>
      <w:tr w:rsidR="00AE5ADB" w:rsidRPr="007D5879" w14:paraId="1B489CAB" w14:textId="77777777">
        <w:trPr>
          <w:trHeight w:val="426"/>
          <w:jc w:val="center"/>
        </w:trPr>
        <w:tc>
          <w:tcPr>
            <w:tcW w:w="11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4D22FE" w14:textId="77777777" w:rsidR="00AE5ADB" w:rsidRPr="007D5879" w:rsidRDefault="00AE5ADB" w:rsidP="00AE5ADB">
            <w:pPr>
              <w:jc w:val="center"/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4519A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清点及外观检验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B46EF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对实物外观及包装状态进行检查并清点数量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CE4F7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AE5ADB" w:rsidRPr="007D5879" w14:paraId="5DD8A645" w14:textId="77777777">
        <w:trPr>
          <w:trHeight w:val="426"/>
          <w:jc w:val="center"/>
        </w:trPr>
        <w:tc>
          <w:tcPr>
            <w:tcW w:w="11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AF03CB" w14:textId="77777777" w:rsidR="00AE5ADB" w:rsidRPr="007D5879" w:rsidRDefault="00AE5ADB" w:rsidP="00AE5ADB">
            <w:pPr>
              <w:jc w:val="center"/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15B04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交接验收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D5AE1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与</w:t>
            </w:r>
            <w:r w:rsidR="007006DC">
              <w:rPr>
                <w:rFonts w:ascii="等线" w:eastAsia="等线" w:hAnsi="等线" w:hint="eastAsia"/>
                <w:color w:val="000000"/>
              </w:rPr>
              <w:t>委外厂进行交接</w:t>
            </w:r>
            <w:r w:rsidRPr="007D5879">
              <w:rPr>
                <w:rFonts w:ascii="等线" w:eastAsia="等线" w:hAnsi="等线" w:hint="eastAsia"/>
                <w:color w:val="000000"/>
              </w:rPr>
              <w:t>，在入库交接单上签字盖章，并对异常进行</w:t>
            </w:r>
            <w:r w:rsidR="007006DC">
              <w:rPr>
                <w:rFonts w:ascii="等线" w:eastAsia="等线" w:hAnsi="等线" w:hint="eastAsia"/>
                <w:color w:val="000000"/>
              </w:rPr>
              <w:t>拒收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44CF2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7006DC" w:rsidRPr="007D5879" w14:paraId="21BBB502" w14:textId="77777777">
        <w:trPr>
          <w:trHeight w:val="426"/>
          <w:jc w:val="center"/>
        </w:trPr>
        <w:tc>
          <w:tcPr>
            <w:tcW w:w="11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6F9469" w14:textId="77777777" w:rsidR="007006DC" w:rsidRPr="007D5879" w:rsidRDefault="007006DC" w:rsidP="00AE5ADB">
            <w:pPr>
              <w:jc w:val="center"/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D56D6" w14:textId="77777777" w:rsidR="007006DC" w:rsidRPr="007D5879" w:rsidRDefault="007006DC" w:rsidP="00AE5ADB">
            <w:pPr>
              <w:rPr>
                <w:rFonts w:ascii="等线" w:eastAsia="等线" w:hAnsi="等线" w:hint="eastAsia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运输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92FA6" w14:textId="77777777" w:rsidR="007006DC" w:rsidRPr="007D5879" w:rsidRDefault="007006DC" w:rsidP="00AE5ADB">
            <w:pPr>
              <w:rPr>
                <w:rFonts w:ascii="等线" w:eastAsia="等线" w:hAnsi="等线" w:hint="eastAsia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基于指定线路，将物料运输至仓库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5E053" w14:textId="77777777" w:rsidR="007006DC" w:rsidRPr="007D5879" w:rsidRDefault="007006DC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7006DC" w:rsidRPr="007D5879" w14:paraId="044E2846" w14:textId="77777777">
        <w:trPr>
          <w:trHeight w:val="426"/>
          <w:jc w:val="center"/>
        </w:trPr>
        <w:tc>
          <w:tcPr>
            <w:tcW w:w="11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1BD3EF" w14:textId="77777777" w:rsidR="007006DC" w:rsidRPr="007D5879" w:rsidRDefault="007006DC" w:rsidP="00AE5ADB">
            <w:pPr>
              <w:jc w:val="center"/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593A" w14:textId="77777777" w:rsidR="007006DC" w:rsidRPr="007D5879" w:rsidRDefault="007006DC" w:rsidP="00AE5ADB">
            <w:pPr>
              <w:rPr>
                <w:rFonts w:ascii="等线" w:eastAsia="等线" w:hAnsi="等线" w:hint="eastAsia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仓库接受清单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20B5F" w14:textId="77777777" w:rsidR="007006DC" w:rsidRPr="007D5879" w:rsidRDefault="007006DC" w:rsidP="00AE5ADB">
            <w:pPr>
              <w:rPr>
                <w:rFonts w:ascii="等线" w:eastAsia="等线" w:hAnsi="等线" w:hint="eastAsia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按入库交接单进行清点，有异常及时上报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AF463" w14:textId="77777777" w:rsidR="007006DC" w:rsidRPr="007D5879" w:rsidRDefault="007006DC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AE5ADB" w:rsidRPr="007D5879" w14:paraId="177E7DA0" w14:textId="77777777">
        <w:trPr>
          <w:trHeight w:val="426"/>
          <w:jc w:val="center"/>
        </w:trPr>
        <w:tc>
          <w:tcPr>
            <w:tcW w:w="11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6BC2A5" w14:textId="77777777" w:rsidR="00AE5ADB" w:rsidRPr="007D5879" w:rsidRDefault="00AE5ADB" w:rsidP="00AE5ADB">
            <w:pPr>
              <w:jc w:val="center"/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1D24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条码扫描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5C8D1" w14:textId="77777777" w:rsidR="00AE5ADB" w:rsidRPr="007D5879" w:rsidRDefault="00AE5ADB" w:rsidP="00AE5ADB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对实物条码进行采集并核对入库信息；</w:t>
            </w:r>
          </w:p>
          <w:p w14:paraId="4DB5D27E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8FA13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AE5ADB" w:rsidRPr="007D5879" w14:paraId="20298CCB" w14:textId="77777777">
        <w:trPr>
          <w:trHeight w:val="426"/>
          <w:jc w:val="center"/>
        </w:trPr>
        <w:tc>
          <w:tcPr>
            <w:tcW w:w="11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A62AFB" w14:textId="77777777" w:rsidR="00AE5ADB" w:rsidRPr="007D5879" w:rsidRDefault="00AE5ADB" w:rsidP="00AE5ADB">
            <w:pPr>
              <w:jc w:val="center"/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BC072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上架入库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2800D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仓库人员根据P</w:t>
            </w:r>
            <w:r w:rsidRPr="007D5879">
              <w:rPr>
                <w:rFonts w:ascii="等线" w:eastAsia="等线" w:hAnsi="等线"/>
                <w:color w:val="000000"/>
              </w:rPr>
              <w:t>DA</w:t>
            </w:r>
            <w:r w:rsidRPr="007D5879">
              <w:rPr>
                <w:rFonts w:ascii="等线" w:eastAsia="等线" w:hAnsi="等线" w:hint="eastAsia"/>
                <w:color w:val="000000"/>
              </w:rPr>
              <w:t xml:space="preserve">指引进行上架，同步更新上架货位信息； 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733C4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AE5ADB" w:rsidRPr="007D5879" w14:paraId="1C907913" w14:textId="77777777">
        <w:trPr>
          <w:trHeight w:val="426"/>
          <w:jc w:val="center"/>
        </w:trPr>
        <w:tc>
          <w:tcPr>
            <w:tcW w:w="11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0B1020" w14:textId="77777777" w:rsidR="00AE5ADB" w:rsidRPr="007D5879" w:rsidRDefault="00AE5ADB" w:rsidP="00AE5ADB">
            <w:pPr>
              <w:jc w:val="center"/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6874C" w14:textId="77777777" w:rsidR="00AE5ADB" w:rsidRPr="007D5879" w:rsidRDefault="00AE5ADB" w:rsidP="00AE5ADB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异常处理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14933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若出现实物数量、标签、包装及外观不合格，单货不一致等异常，及时进行拍照记录并及时通报，并将异常物料进行隔离存放，通报给D</w:t>
            </w:r>
            <w:r w:rsidRPr="007D5879">
              <w:rPr>
                <w:rFonts w:ascii="等线" w:eastAsia="等线" w:hAnsi="等线"/>
                <w:color w:val="000000"/>
              </w:rPr>
              <w:t>JI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F429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AE5ADB" w:rsidRPr="007D5879" w14:paraId="4E9AD0F3" w14:textId="77777777">
        <w:trPr>
          <w:trHeight w:val="426"/>
          <w:jc w:val="center"/>
        </w:trPr>
        <w:tc>
          <w:tcPr>
            <w:tcW w:w="111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819FDF" w14:textId="77777777" w:rsidR="00AE5ADB" w:rsidRPr="007D5879" w:rsidRDefault="00AE5ADB" w:rsidP="00AE5ADB">
            <w:pPr>
              <w:jc w:val="center"/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在库存储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F2347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良品存储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9189C" w14:textId="77777777" w:rsidR="00AE5ADB" w:rsidRPr="007D5879" w:rsidRDefault="00AE5ADB" w:rsidP="00AE5ADB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按产品分类分布存放良品库存，库区设置明显区分标识；</w:t>
            </w:r>
          </w:p>
          <w:p w14:paraId="1411ECE5" w14:textId="77777777" w:rsidR="00AE5ADB" w:rsidRPr="007D5879" w:rsidRDefault="00AE5ADB" w:rsidP="00AE5ADB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库存需根据</w:t>
            </w:r>
            <w:r w:rsidRPr="007D5879">
              <w:rPr>
                <w:rFonts w:ascii="等线" w:eastAsia="等线" w:hAnsi="等线"/>
                <w:color w:val="000000"/>
              </w:rPr>
              <w:t>料号管控</w:t>
            </w:r>
          </w:p>
          <w:p w14:paraId="0EB9C6F7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库内支持有效期管理</w:t>
            </w:r>
            <w:r w:rsidRPr="007D5879">
              <w:rPr>
                <w:rFonts w:ascii="等线" w:eastAsia="等线" w:hAnsi="等线"/>
                <w:color w:val="000000"/>
              </w:rPr>
              <w:t>SN锁定（包含根据SN挑选隔离）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2A6EF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AE5ADB" w:rsidRPr="007D5879" w14:paraId="3B4694F8" w14:textId="77777777">
        <w:trPr>
          <w:trHeight w:val="426"/>
          <w:jc w:val="center"/>
        </w:trPr>
        <w:tc>
          <w:tcPr>
            <w:tcW w:w="11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4EE7F9" w14:textId="77777777" w:rsidR="00AE5ADB" w:rsidRPr="007D5879" w:rsidRDefault="00AE5ADB" w:rsidP="00AE5ADB">
            <w:pPr>
              <w:jc w:val="center"/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6124E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不良品管理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8DB75" w14:textId="77777777" w:rsidR="00AE5ADB" w:rsidRPr="007D5879" w:rsidRDefault="00AE5ADB" w:rsidP="00AE5ADB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不良品应单独存放，设置明显的标识及独立区域，并同步在系统隔离不良品；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7D5EC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AE5ADB" w:rsidRPr="007D5879" w14:paraId="5BA16614" w14:textId="77777777">
        <w:trPr>
          <w:trHeight w:val="426"/>
          <w:jc w:val="center"/>
        </w:trPr>
        <w:tc>
          <w:tcPr>
            <w:tcW w:w="11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CDBB46" w14:textId="77777777" w:rsidR="00AE5ADB" w:rsidRPr="007D5879" w:rsidRDefault="00AE5ADB" w:rsidP="00AE5ADB">
            <w:pPr>
              <w:jc w:val="center"/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62359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耗材管理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71301" w14:textId="77777777" w:rsidR="00AE5ADB" w:rsidRPr="007D5879" w:rsidRDefault="00AE5ADB" w:rsidP="00AE5ADB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库内有指定区域存放耗材，不得与产品混放；</w:t>
            </w:r>
          </w:p>
          <w:p w14:paraId="0000E901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托盘、卷盘、卡板、纸箱需回收分类利旧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78476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AE5ADB" w:rsidRPr="007D5879" w14:paraId="6A766B31" w14:textId="77777777">
        <w:trPr>
          <w:trHeight w:val="426"/>
          <w:jc w:val="center"/>
        </w:trPr>
        <w:tc>
          <w:tcPr>
            <w:tcW w:w="11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D5F245" w14:textId="77777777" w:rsidR="00AE5ADB" w:rsidRPr="007D5879" w:rsidRDefault="00AE5ADB" w:rsidP="00AE5ADB">
            <w:pPr>
              <w:jc w:val="center"/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C1535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废弃物处理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691C8" w14:textId="77777777" w:rsidR="00AE5ADB" w:rsidRPr="007D5879" w:rsidRDefault="00AE5ADB" w:rsidP="00AE5ADB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库内有指定区域存放作业废弃物不得与产品混放；</w:t>
            </w:r>
          </w:p>
          <w:p w14:paraId="5E93857D" w14:textId="77777777" w:rsidR="00AE5ADB" w:rsidRPr="007D5879" w:rsidRDefault="00AE5ADB" w:rsidP="00AE5ADB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库内拆装导致无法二次利用的废纸箱，需每天收集整理并挪到固定待处理区域</w:t>
            </w:r>
          </w:p>
          <w:p w14:paraId="5C74F289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/>
                <w:color w:val="000000"/>
              </w:rPr>
              <w:t>DJI</w:t>
            </w:r>
            <w:r w:rsidRPr="007D5879">
              <w:rPr>
                <w:rFonts w:ascii="等线" w:eastAsia="等线" w:hAnsi="等线" w:hint="eastAsia"/>
                <w:color w:val="000000"/>
              </w:rPr>
              <w:t>有权安排</w:t>
            </w:r>
            <w:r w:rsidRPr="007D5879">
              <w:rPr>
                <w:rFonts w:ascii="等线" w:eastAsia="等线" w:hAnsi="等线"/>
                <w:color w:val="000000"/>
              </w:rPr>
              <w:t>供应商对接处理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961B7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AE5ADB" w:rsidRPr="007D5879" w14:paraId="789F981E" w14:textId="77777777">
        <w:trPr>
          <w:trHeight w:val="426"/>
          <w:jc w:val="center"/>
        </w:trPr>
        <w:tc>
          <w:tcPr>
            <w:tcW w:w="11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FB1C1A" w14:textId="77777777" w:rsidR="00AE5ADB" w:rsidRPr="007D5879" w:rsidRDefault="00AE5ADB" w:rsidP="00AE5ADB">
            <w:pPr>
              <w:jc w:val="center"/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20176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货物盘点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EFAE9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日常交易盘点；每</w:t>
            </w:r>
            <w:r>
              <w:rPr>
                <w:rFonts w:ascii="等线" w:eastAsia="等线" w:hAnsi="等线" w:hint="eastAsia"/>
                <w:color w:val="000000"/>
              </w:rPr>
              <w:t>月</w:t>
            </w:r>
            <w:r w:rsidRPr="007D5879">
              <w:rPr>
                <w:rFonts w:ascii="等线" w:eastAsia="等线" w:hAnsi="等线" w:hint="eastAsia"/>
                <w:color w:val="000000"/>
              </w:rPr>
              <w:t>需要对在库产品完成</w:t>
            </w:r>
            <w:r w:rsidR="007006DC">
              <w:rPr>
                <w:rFonts w:ascii="等线" w:eastAsia="等线" w:hAnsi="等线" w:hint="eastAsia"/>
                <w:color w:val="000000"/>
              </w:rPr>
              <w:t>两次盘点，月初及月中</w:t>
            </w:r>
            <w:r w:rsidRPr="007D5879">
              <w:rPr>
                <w:rFonts w:ascii="等线" w:eastAsia="等线" w:hAnsi="等线" w:hint="eastAsia"/>
                <w:color w:val="000000"/>
              </w:rPr>
              <w:t>；并配合D</w:t>
            </w:r>
            <w:r w:rsidRPr="007D5879">
              <w:rPr>
                <w:rFonts w:ascii="等线" w:eastAsia="等线" w:hAnsi="等线"/>
                <w:color w:val="000000"/>
              </w:rPr>
              <w:t>JI</w:t>
            </w:r>
            <w:r w:rsidRPr="007D5879">
              <w:rPr>
                <w:rFonts w:ascii="等线" w:eastAsia="等线" w:hAnsi="等线" w:hint="eastAsia"/>
                <w:color w:val="000000"/>
              </w:rPr>
              <w:t>相关</w:t>
            </w:r>
            <w:r w:rsidR="008F61CA">
              <w:rPr>
                <w:rFonts w:ascii="等线" w:eastAsia="等线" w:hAnsi="等线" w:hint="eastAsia"/>
                <w:color w:val="000000"/>
              </w:rPr>
              <w:t>紧急</w:t>
            </w:r>
            <w:r w:rsidRPr="007D5879">
              <w:rPr>
                <w:rFonts w:ascii="等线" w:eastAsia="等线" w:hAnsi="等线" w:hint="eastAsia"/>
                <w:color w:val="000000"/>
              </w:rPr>
              <w:t>盘点要求；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C9DD4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AE5ADB" w:rsidRPr="007D5879" w14:paraId="166C0C24" w14:textId="77777777">
        <w:trPr>
          <w:trHeight w:val="426"/>
          <w:jc w:val="center"/>
        </w:trPr>
        <w:tc>
          <w:tcPr>
            <w:tcW w:w="111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9BA964" w14:textId="77777777" w:rsidR="00AE5ADB" w:rsidRPr="007D5879" w:rsidRDefault="00AE5ADB" w:rsidP="00AE5ADB">
            <w:pPr>
              <w:jc w:val="center"/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库内作业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E29C8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接收订单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5D04C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仓储系统接收</w:t>
            </w:r>
            <w:r w:rsidR="008F61CA">
              <w:rPr>
                <w:rFonts w:ascii="等线" w:eastAsia="等线" w:hAnsi="等线" w:hint="eastAsia"/>
                <w:color w:val="000000"/>
              </w:rPr>
              <w:t>出库需求</w:t>
            </w:r>
            <w:r w:rsidRPr="007D5879">
              <w:rPr>
                <w:rFonts w:ascii="等线" w:eastAsia="等线" w:hAnsi="等线" w:hint="eastAsia"/>
                <w:color w:val="000000"/>
              </w:rPr>
              <w:t>信息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4CA27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AE5ADB" w:rsidRPr="007D5879" w14:paraId="1C7315FD" w14:textId="77777777">
        <w:trPr>
          <w:trHeight w:val="426"/>
          <w:jc w:val="center"/>
        </w:trPr>
        <w:tc>
          <w:tcPr>
            <w:tcW w:w="11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1A8FFA" w14:textId="77777777" w:rsidR="00AE5ADB" w:rsidRPr="007D5879" w:rsidRDefault="00AE5ADB" w:rsidP="00AE5ADB">
            <w:pPr>
              <w:jc w:val="center"/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24DEC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拣料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44A59" w14:textId="77777777" w:rsidR="00AE5ADB" w:rsidRPr="007D5879" w:rsidRDefault="00AE5ADB" w:rsidP="00AE5ADB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针对不同类型订单及提货时间安排，对库内作业进行分工排产；</w:t>
            </w:r>
          </w:p>
          <w:p w14:paraId="63E51CA9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根据排产时间安排及拣料任务完成物料备料，并送到理货功能区，并完成物料交接；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961A0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AE5ADB" w:rsidRPr="007D5879" w14:paraId="39E0149B" w14:textId="77777777">
        <w:trPr>
          <w:trHeight w:val="426"/>
          <w:jc w:val="center"/>
        </w:trPr>
        <w:tc>
          <w:tcPr>
            <w:tcW w:w="11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1F3CBE" w14:textId="77777777" w:rsidR="00AE5ADB" w:rsidRPr="007D5879" w:rsidRDefault="00AE5ADB" w:rsidP="00AE5ADB">
            <w:pPr>
              <w:jc w:val="center"/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9F07B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理货/贴标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B8603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/>
                <w:color w:val="000000"/>
              </w:rPr>
              <w:t>理货：按</w:t>
            </w:r>
            <w:r>
              <w:rPr>
                <w:rFonts w:ascii="等线" w:eastAsia="等线" w:hAnsi="等线" w:hint="eastAsia"/>
                <w:color w:val="000000"/>
              </w:rPr>
              <w:t>工单需求</w:t>
            </w:r>
            <w:r w:rsidRPr="007D5879">
              <w:rPr>
                <w:rFonts w:ascii="等线" w:eastAsia="等线" w:hAnsi="等线"/>
                <w:color w:val="000000"/>
              </w:rPr>
              <w:t>，扫描记录各订单SN；</w:t>
            </w:r>
          </w:p>
          <w:p w14:paraId="2490E726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/>
                <w:color w:val="000000"/>
              </w:rPr>
              <w:t>贴标：按要求粘贴标签，包括箱标 签，</w:t>
            </w:r>
            <w:r w:rsidRPr="007D5879">
              <w:rPr>
                <w:rFonts w:ascii="等线" w:eastAsia="等线" w:hAnsi="等线" w:hint="eastAsia"/>
                <w:color w:val="000000"/>
              </w:rPr>
              <w:t xml:space="preserve">； 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07046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AE5ADB" w:rsidRPr="007D5879" w14:paraId="2FE2807B" w14:textId="77777777">
        <w:trPr>
          <w:trHeight w:val="426"/>
          <w:jc w:val="center"/>
        </w:trPr>
        <w:tc>
          <w:tcPr>
            <w:tcW w:w="11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835CB7" w14:textId="77777777" w:rsidR="00AE5ADB" w:rsidRPr="007D5879" w:rsidRDefault="00AE5ADB" w:rsidP="00AE5ADB">
            <w:pPr>
              <w:jc w:val="center"/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8D397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安全出库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A0C0B" w14:textId="77777777" w:rsidR="00AE5ADB" w:rsidRPr="007D5879" w:rsidRDefault="00AE5ADB" w:rsidP="00AE5ADB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bCs/>
                <w:color w:val="000000"/>
              </w:rPr>
              <w:t>出库系统校验DJI工单</w:t>
            </w:r>
          </w:p>
          <w:p w14:paraId="221CC0B7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bCs/>
                <w:color w:val="000000"/>
              </w:rPr>
              <w:t>出库安保100%查验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9E13B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AE5ADB" w:rsidRPr="007D5879" w14:paraId="6D9FD604" w14:textId="77777777">
        <w:trPr>
          <w:trHeight w:val="426"/>
          <w:jc w:val="center"/>
        </w:trPr>
        <w:tc>
          <w:tcPr>
            <w:tcW w:w="11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67C5AD" w14:textId="77777777" w:rsidR="00AE5ADB" w:rsidRPr="007D5879" w:rsidRDefault="00AE5ADB" w:rsidP="00AE5ADB">
            <w:pPr>
              <w:jc w:val="center"/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75343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其他要求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2343D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满足D</w:t>
            </w:r>
            <w:r w:rsidRPr="007D5879">
              <w:rPr>
                <w:rFonts w:ascii="等线" w:eastAsia="等线" w:hAnsi="等线"/>
                <w:color w:val="000000"/>
              </w:rPr>
              <w:t>JI</w:t>
            </w:r>
            <w:r w:rsidRPr="007D5879">
              <w:rPr>
                <w:rFonts w:ascii="等线" w:eastAsia="等线" w:hAnsi="等线" w:hint="eastAsia"/>
                <w:color w:val="000000"/>
              </w:rPr>
              <w:t>其他库内作业要求，如拍照，不良品挑选及产品隔离等；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AEE97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AE5ADB" w:rsidRPr="007D5879" w14:paraId="72901781" w14:textId="77777777">
        <w:trPr>
          <w:trHeight w:val="426"/>
          <w:jc w:val="center"/>
        </w:trPr>
        <w:tc>
          <w:tcPr>
            <w:tcW w:w="11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E25C61" w14:textId="77777777" w:rsidR="00AE5ADB" w:rsidRPr="007D5879" w:rsidRDefault="00AE5ADB" w:rsidP="00AE5ADB">
            <w:pPr>
              <w:jc w:val="center"/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EB1B5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异常处理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436A3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若出现S</w:t>
            </w:r>
            <w:r w:rsidRPr="007D5879">
              <w:rPr>
                <w:rFonts w:ascii="等线" w:eastAsia="等线" w:hAnsi="等线"/>
                <w:color w:val="000000"/>
              </w:rPr>
              <w:t>N</w:t>
            </w:r>
            <w:r w:rsidRPr="007D5879">
              <w:rPr>
                <w:rFonts w:ascii="等线" w:eastAsia="等线" w:hAnsi="等线" w:hint="eastAsia"/>
                <w:color w:val="000000"/>
              </w:rPr>
              <w:t>扫描异常，回传异常等情况，当天联系D</w:t>
            </w:r>
            <w:r w:rsidRPr="007D5879">
              <w:rPr>
                <w:rFonts w:ascii="等线" w:eastAsia="等线" w:hAnsi="等线"/>
                <w:color w:val="000000"/>
              </w:rPr>
              <w:t>JI</w:t>
            </w:r>
            <w:r w:rsidRPr="007D5879">
              <w:rPr>
                <w:rFonts w:ascii="等线" w:eastAsia="等线" w:hAnsi="等线" w:hint="eastAsia"/>
                <w:color w:val="000000"/>
              </w:rPr>
              <w:t>反馈；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0C270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AE5ADB" w:rsidRPr="007D5879" w14:paraId="7D044F74" w14:textId="77777777">
        <w:trPr>
          <w:trHeight w:val="426"/>
          <w:jc w:val="center"/>
        </w:trPr>
        <w:tc>
          <w:tcPr>
            <w:tcW w:w="111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E2A162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出库</w:t>
            </w:r>
            <w:r>
              <w:rPr>
                <w:rFonts w:ascii="等线" w:eastAsia="等线" w:hAnsi="等线" w:hint="eastAsia"/>
                <w:color w:val="000000"/>
              </w:rPr>
              <w:t>配送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5E745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出库车辆安排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62486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根据出库单及</w:t>
            </w:r>
            <w:r>
              <w:rPr>
                <w:rFonts w:ascii="等线" w:eastAsia="等线" w:hAnsi="等线" w:hint="eastAsia"/>
                <w:color w:val="000000"/>
              </w:rPr>
              <w:t>与委外厂</w:t>
            </w:r>
            <w:r w:rsidRPr="007D5879">
              <w:rPr>
                <w:rFonts w:ascii="等线" w:eastAsia="等线" w:hAnsi="等线" w:hint="eastAsia"/>
                <w:color w:val="000000"/>
              </w:rPr>
              <w:t>预约时间</w:t>
            </w:r>
            <w:r>
              <w:rPr>
                <w:rFonts w:ascii="等线" w:eastAsia="等线" w:hAnsi="等线" w:hint="eastAsia"/>
                <w:color w:val="000000"/>
              </w:rPr>
              <w:t>确认车辆安排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F614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AE5ADB" w:rsidRPr="007D5879" w14:paraId="6F340DDE" w14:textId="77777777">
        <w:trPr>
          <w:trHeight w:val="426"/>
          <w:jc w:val="center"/>
        </w:trPr>
        <w:tc>
          <w:tcPr>
            <w:tcW w:w="11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690E74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C2E9D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出库监装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518E5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货物装载</w:t>
            </w:r>
            <w:r w:rsidR="008F61CA">
              <w:rPr>
                <w:rFonts w:ascii="等线" w:eastAsia="等线" w:hAnsi="等线" w:hint="eastAsia"/>
                <w:color w:val="000000"/>
              </w:rPr>
              <w:t>（带托盘）</w:t>
            </w:r>
            <w:r w:rsidRPr="007D5879">
              <w:rPr>
                <w:rFonts w:ascii="等线" w:eastAsia="等线" w:hAnsi="等线" w:hint="eastAsia"/>
                <w:color w:val="000000"/>
              </w:rPr>
              <w:t>，并监控装载过程，确保出库实物及时准确地装到对应的车辆；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8FD8E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8F61CA" w:rsidRPr="007D5879" w14:paraId="4DA7ADAF" w14:textId="77777777">
        <w:trPr>
          <w:trHeight w:val="426"/>
          <w:jc w:val="center"/>
        </w:trPr>
        <w:tc>
          <w:tcPr>
            <w:tcW w:w="11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050352" w14:textId="77777777" w:rsidR="008F61CA" w:rsidRPr="007D5879" w:rsidRDefault="008F61CA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D3C6D" w14:textId="77777777" w:rsidR="008F61CA" w:rsidRPr="007D5879" w:rsidRDefault="008F61CA" w:rsidP="00AE5ADB">
            <w:pPr>
              <w:rPr>
                <w:rFonts w:ascii="等线" w:eastAsia="等线" w:hAnsi="等线" w:hint="eastAsia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运输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4010E" w14:textId="77777777" w:rsidR="008F61CA" w:rsidRPr="007D5879" w:rsidRDefault="008F61CA" w:rsidP="00AE5ADB">
            <w:pPr>
              <w:rPr>
                <w:rFonts w:ascii="等线" w:eastAsia="等线" w:hAnsi="等线" w:hint="eastAsia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按照指定线路运输至委外厂，并负责卸货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95FA9" w14:textId="77777777" w:rsidR="008F61CA" w:rsidRPr="007D5879" w:rsidRDefault="008F61CA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AE5ADB" w:rsidRPr="007D5879" w14:paraId="4E3949CF" w14:textId="77777777">
        <w:trPr>
          <w:trHeight w:val="426"/>
          <w:jc w:val="center"/>
        </w:trPr>
        <w:tc>
          <w:tcPr>
            <w:tcW w:w="11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BF03DE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427B4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交接确认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3E5E0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双方核实交接单据内容，并在交接单据上签字确认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6B922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AE5ADB" w:rsidRPr="007D5879" w14:paraId="7DE7F824" w14:textId="77777777">
        <w:trPr>
          <w:trHeight w:val="426"/>
          <w:jc w:val="center"/>
        </w:trPr>
        <w:tc>
          <w:tcPr>
            <w:tcW w:w="11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D158BA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598D6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异常处理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5053D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若出现车辆到</w:t>
            </w:r>
            <w:r>
              <w:rPr>
                <w:rFonts w:ascii="等线" w:eastAsia="等线" w:hAnsi="等线" w:hint="eastAsia"/>
                <w:color w:val="000000"/>
              </w:rPr>
              <w:t>委外厂未按计划卸货</w:t>
            </w:r>
            <w:r w:rsidRPr="007D5879">
              <w:rPr>
                <w:rFonts w:ascii="等线" w:eastAsia="等线" w:hAnsi="等线" w:hint="eastAsia"/>
                <w:color w:val="000000"/>
              </w:rPr>
              <w:t>，</w:t>
            </w:r>
            <w:r>
              <w:rPr>
                <w:rFonts w:ascii="等线" w:eastAsia="等线" w:hAnsi="等线" w:hint="eastAsia"/>
                <w:color w:val="000000"/>
              </w:rPr>
              <w:t>拒收</w:t>
            </w:r>
            <w:r w:rsidRPr="007D5879">
              <w:rPr>
                <w:rFonts w:ascii="等线" w:eastAsia="等线" w:hAnsi="等线" w:hint="eastAsia"/>
                <w:color w:val="000000"/>
              </w:rPr>
              <w:t>等情况，当天联系D</w:t>
            </w:r>
            <w:r w:rsidRPr="007D5879">
              <w:rPr>
                <w:rFonts w:ascii="等线" w:eastAsia="等线" w:hAnsi="等线"/>
                <w:color w:val="000000"/>
              </w:rPr>
              <w:t>JI</w:t>
            </w:r>
            <w:r w:rsidRPr="007D5879">
              <w:rPr>
                <w:rFonts w:ascii="等线" w:eastAsia="等线" w:hAnsi="等线" w:hint="eastAsia"/>
                <w:color w:val="000000"/>
              </w:rPr>
              <w:t>反馈；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6B12E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AE5ADB" w:rsidRPr="007D5879" w14:paraId="4056D1FA" w14:textId="77777777">
        <w:trPr>
          <w:trHeight w:val="426"/>
          <w:jc w:val="center"/>
        </w:trPr>
        <w:tc>
          <w:tcPr>
            <w:tcW w:w="111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77364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账务处理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295F9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出入库账务处理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058B5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负责物料进、销、存系统账务处理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7FD21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AE5ADB" w:rsidRPr="007D5879" w14:paraId="59EB97BF" w14:textId="77777777">
        <w:trPr>
          <w:trHeight w:val="426"/>
          <w:jc w:val="center"/>
        </w:trPr>
        <w:tc>
          <w:tcPr>
            <w:tcW w:w="11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22861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3F2CB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异常处理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6429E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负责账务异常处理，监控处理进度直到闭环，负责月底月结处理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67E65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AE5ADB" w:rsidRPr="007D5879" w14:paraId="7C6FA05A" w14:textId="77777777">
        <w:trPr>
          <w:trHeight w:val="426"/>
          <w:jc w:val="center"/>
        </w:trPr>
        <w:tc>
          <w:tcPr>
            <w:tcW w:w="11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2956ED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88D8D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盘点数据管理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B30B1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负责</w:t>
            </w:r>
            <w:r>
              <w:rPr>
                <w:rFonts w:ascii="等线" w:eastAsia="等线" w:hAnsi="等线" w:hint="eastAsia"/>
                <w:color w:val="000000"/>
              </w:rPr>
              <w:t>月度</w:t>
            </w:r>
            <w:r w:rsidRPr="007D5879">
              <w:rPr>
                <w:rFonts w:ascii="等线" w:eastAsia="等线" w:hAnsi="等线" w:hint="eastAsia"/>
                <w:color w:val="000000"/>
              </w:rPr>
              <w:t>盘点表输出及盘点数据汇总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7C14E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AE5ADB" w:rsidRPr="007D5879" w14:paraId="64074D61" w14:textId="77777777">
        <w:trPr>
          <w:trHeight w:val="426"/>
          <w:jc w:val="center"/>
        </w:trPr>
        <w:tc>
          <w:tcPr>
            <w:tcW w:w="11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67A6C9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6643B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单据管理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004E6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负责账务单据分类整理、单据保管。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8C0BF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  <w:tr w:rsidR="00AE5ADB" w:rsidRPr="007D5879" w14:paraId="78F2D588" w14:textId="77777777">
        <w:trPr>
          <w:trHeight w:val="426"/>
          <w:jc w:val="center"/>
        </w:trPr>
        <w:tc>
          <w:tcPr>
            <w:tcW w:w="111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3074F5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作业耗材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39200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耗材准备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4F047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供应商应在业务履行期间除D</w:t>
            </w:r>
            <w:r w:rsidRPr="007D5879">
              <w:rPr>
                <w:rFonts w:ascii="等线" w:eastAsia="等线" w:hAnsi="等线"/>
                <w:color w:val="000000"/>
              </w:rPr>
              <w:t>JI</w:t>
            </w:r>
            <w:r w:rsidRPr="007D5879">
              <w:rPr>
                <w:rFonts w:ascii="等线" w:eastAsia="等线" w:hAnsi="等线" w:hint="eastAsia"/>
                <w:color w:val="000000"/>
              </w:rPr>
              <w:t>专供耗材外，供应商须提供所有相关耗材，</w:t>
            </w:r>
            <w:r w:rsidRPr="007D5879">
              <w:rPr>
                <w:rFonts w:ascii="等线" w:eastAsia="等线" w:hAnsi="等线" w:hint="eastAsia"/>
                <w:color w:val="000000"/>
                <w:highlight w:val="cyan"/>
              </w:rPr>
              <w:t>详见K</w:t>
            </w:r>
            <w:r w:rsidRPr="007D5879">
              <w:rPr>
                <w:rFonts w:ascii="等线" w:eastAsia="等线" w:hAnsi="等线"/>
                <w:color w:val="000000"/>
                <w:highlight w:val="cyan"/>
              </w:rPr>
              <w:t>PI</w:t>
            </w:r>
            <w:r w:rsidRPr="007D5879">
              <w:rPr>
                <w:rFonts w:ascii="等线" w:eastAsia="等线" w:hAnsi="等线" w:hint="eastAsia"/>
                <w:color w:val="000000"/>
                <w:highlight w:val="cyan"/>
              </w:rPr>
              <w:t>清单；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2AB4F" w14:textId="77777777" w:rsidR="00AE5ADB" w:rsidRPr="007D5879" w:rsidRDefault="00AE5ADB" w:rsidP="00AE5ADB">
            <w:pPr>
              <w:rPr>
                <w:rFonts w:ascii="等线" w:eastAsia="等线" w:hAnsi="等线" w:hint="eastAsia"/>
                <w:color w:val="000000"/>
              </w:rPr>
            </w:pPr>
          </w:p>
        </w:tc>
      </w:tr>
    </w:tbl>
    <w:p w14:paraId="16F6A876" w14:textId="77777777" w:rsidR="004D0F6C" w:rsidRPr="007D5879" w:rsidRDefault="004D0F6C">
      <w:pPr>
        <w:pStyle w:val="3"/>
        <w:spacing w:line="240" w:lineRule="auto"/>
        <w:rPr>
          <w:rFonts w:ascii="等线" w:eastAsia="等线" w:hAnsi="等线" w:hint="eastAsia"/>
          <w:color w:val="000000"/>
        </w:rPr>
      </w:pPr>
      <w:r w:rsidRPr="007D5879">
        <w:rPr>
          <w:rFonts w:ascii="等线" w:eastAsia="等线" w:hAnsi="等线" w:hint="eastAsia"/>
          <w:color w:val="000000"/>
        </w:rPr>
        <w:t>4.2场所及设备安全需求</w:t>
      </w:r>
    </w:p>
    <w:p w14:paraId="0FA979A2" w14:textId="77777777" w:rsidR="004D0F6C" w:rsidRPr="007D5879" w:rsidRDefault="004D0F6C">
      <w:pPr>
        <w:ind w:leftChars="200" w:left="480"/>
        <w:jc w:val="center"/>
        <w:rPr>
          <w:rFonts w:ascii="等线" w:eastAsia="等线" w:hAnsi="等线" w:hint="eastAsia"/>
          <w:color w:val="000000"/>
        </w:rPr>
      </w:pPr>
      <w:r w:rsidRPr="007D5879">
        <w:rPr>
          <w:rFonts w:ascii="等线" w:eastAsia="等线" w:hAnsi="等线" w:hint="eastAsia"/>
          <w:color w:val="000000"/>
        </w:rPr>
        <w:t>表2</w:t>
      </w:r>
    </w:p>
    <w:tbl>
      <w:tblPr>
        <w:tblW w:w="9714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9"/>
        <w:gridCol w:w="1701"/>
        <w:gridCol w:w="4395"/>
        <w:gridCol w:w="2409"/>
      </w:tblGrid>
      <w:tr w:rsidR="004D0F6C" w:rsidRPr="007D5879" w14:paraId="51535A8D" w14:textId="77777777" w:rsidTr="002F6E3F">
        <w:trPr>
          <w:trHeight w:val="700"/>
        </w:trPr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ABE941" w14:textId="77777777" w:rsidR="004D0F6C" w:rsidRPr="007D5879" w:rsidRDefault="004D0F6C">
            <w:pPr>
              <w:jc w:val="center"/>
              <w:rPr>
                <w:rFonts w:ascii="等线" w:eastAsia="等线" w:hAnsi="等线"/>
                <w:b/>
                <w:color w:val="000000"/>
                <w:sz w:val="22"/>
                <w:szCs w:val="22"/>
              </w:rPr>
            </w:pPr>
            <w:r w:rsidRPr="007D5879">
              <w:rPr>
                <w:rFonts w:ascii="等线" w:eastAsia="等线" w:hAnsi="等线" w:hint="eastAsia"/>
                <w:b/>
                <w:color w:val="000000"/>
                <w:sz w:val="22"/>
                <w:szCs w:val="22"/>
                <w:lang w:bidi="ar"/>
              </w:rPr>
              <w:t>模块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2065AA" w14:textId="77777777" w:rsidR="004D0F6C" w:rsidRPr="007D5879" w:rsidRDefault="004D0F6C">
            <w:pPr>
              <w:jc w:val="center"/>
              <w:rPr>
                <w:rFonts w:ascii="等线" w:eastAsia="等线" w:hAnsi="等线"/>
                <w:b/>
                <w:color w:val="000000"/>
                <w:sz w:val="22"/>
                <w:szCs w:val="22"/>
              </w:rPr>
            </w:pPr>
            <w:r w:rsidRPr="007D5879">
              <w:rPr>
                <w:rFonts w:ascii="等线" w:eastAsia="等线" w:hAnsi="等线" w:hint="eastAsia"/>
                <w:b/>
                <w:color w:val="000000"/>
                <w:sz w:val="22"/>
                <w:szCs w:val="22"/>
                <w:lang w:bidi="ar"/>
              </w:rPr>
              <w:t>子模块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E8F8C2" w14:textId="77777777" w:rsidR="004D0F6C" w:rsidRPr="007D5879" w:rsidRDefault="004D0F6C">
            <w:pPr>
              <w:jc w:val="center"/>
              <w:rPr>
                <w:rFonts w:ascii="等线" w:eastAsia="等线" w:hAnsi="等线"/>
                <w:b/>
                <w:color w:val="000000"/>
                <w:sz w:val="22"/>
                <w:szCs w:val="22"/>
              </w:rPr>
            </w:pPr>
            <w:r w:rsidRPr="007D5879">
              <w:rPr>
                <w:rFonts w:ascii="等线" w:eastAsia="等线" w:hAnsi="等线" w:hint="eastAsia"/>
                <w:b/>
                <w:color w:val="000000"/>
                <w:sz w:val="22"/>
                <w:szCs w:val="22"/>
                <w:lang w:bidi="ar"/>
              </w:rPr>
              <w:t>需求描述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9C07B1" w14:textId="77777777" w:rsidR="004D0F6C" w:rsidRPr="007D5879" w:rsidRDefault="004D0F6C">
            <w:pPr>
              <w:jc w:val="center"/>
              <w:rPr>
                <w:rFonts w:ascii="等线" w:eastAsia="等线" w:hAnsi="等线"/>
                <w:b/>
                <w:color w:val="000000"/>
                <w:sz w:val="22"/>
                <w:szCs w:val="22"/>
              </w:rPr>
            </w:pPr>
            <w:r w:rsidRPr="007D5879">
              <w:rPr>
                <w:rFonts w:ascii="等线" w:eastAsia="等线" w:hAnsi="等线" w:hint="eastAsia"/>
                <w:b/>
                <w:color w:val="000000"/>
                <w:sz w:val="22"/>
                <w:szCs w:val="22"/>
                <w:lang w:bidi="ar"/>
              </w:rPr>
              <w:t>是否满足</w:t>
            </w:r>
          </w:p>
          <w:p w14:paraId="06DFC348" w14:textId="77777777" w:rsidR="004D0F6C" w:rsidRPr="007D5879" w:rsidRDefault="004D0F6C">
            <w:pPr>
              <w:jc w:val="center"/>
              <w:rPr>
                <w:rFonts w:ascii="等线" w:eastAsia="等线" w:hAnsi="等线"/>
                <w:b/>
                <w:bCs/>
                <w:color w:val="000000"/>
                <w:sz w:val="22"/>
                <w:szCs w:val="22"/>
              </w:rPr>
            </w:pPr>
            <w:r w:rsidRPr="007D5879">
              <w:rPr>
                <w:rFonts w:ascii="等线" w:eastAsia="等线" w:hAnsi="等线" w:hint="eastAsia"/>
                <w:bCs/>
                <w:color w:val="000000"/>
                <w:sz w:val="22"/>
                <w:szCs w:val="22"/>
                <w:lang w:bidi="ar"/>
              </w:rPr>
              <w:t>（</w:t>
            </w:r>
            <w:r w:rsidRPr="007D5879">
              <w:rPr>
                <w:rFonts w:ascii="等线" w:eastAsia="等线" w:hAnsi="等线" w:cs="Arial" w:hint="eastAsia"/>
                <w:color w:val="000000"/>
                <w:sz w:val="22"/>
                <w:szCs w:val="22"/>
                <w:lang w:bidi="ar"/>
              </w:rPr>
              <w:t>如不满足，请在此列同时备注差异说明</w:t>
            </w:r>
            <w:r w:rsidRPr="007D5879">
              <w:rPr>
                <w:rFonts w:ascii="等线" w:eastAsia="等线" w:hAnsi="等线" w:hint="eastAsia"/>
                <w:bCs/>
                <w:color w:val="000000"/>
                <w:sz w:val="22"/>
                <w:szCs w:val="22"/>
                <w:lang w:bidi="ar"/>
              </w:rPr>
              <w:t>）</w:t>
            </w:r>
          </w:p>
        </w:tc>
      </w:tr>
      <w:tr w:rsidR="004D0F6C" w:rsidRPr="007D5879" w14:paraId="29BA799F" w14:textId="77777777" w:rsidTr="002F6E3F">
        <w:tc>
          <w:tcPr>
            <w:tcW w:w="120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C5B24F" w14:textId="77777777" w:rsidR="004D0F6C" w:rsidRPr="007D5879" w:rsidRDefault="004D0F6C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场地要求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56476F" w14:textId="77777777" w:rsidR="004D0F6C" w:rsidRPr="007D5879" w:rsidRDefault="004D0F6C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仓库位置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FF32C8" w14:textId="77777777" w:rsidR="004D0F6C" w:rsidRPr="007D5879" w:rsidRDefault="004D0F6C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符合DJI的仓库选址要求；</w:t>
            </w:r>
          </w:p>
          <w:p w14:paraId="2D4C0B1C" w14:textId="77777777" w:rsidR="004D0F6C" w:rsidRPr="007D5879" w:rsidRDefault="004D0F6C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仓库500米范围内无危险源 (如油库，加油站，及其它易燃易爆危险源，易遭受洪灾和山体滑坡的区域）</w:t>
            </w:r>
            <w:r w:rsidRPr="007D5879">
              <w:rPr>
                <w:rFonts w:ascii="等线" w:eastAsia="等线" w:hAnsi="等线" w:hint="eastAsia"/>
                <w:color w:val="000000"/>
              </w:rPr>
              <w:br/>
              <w:t>仓库所处位置为非低洼，防雨，且有良好的排水系统</w:t>
            </w:r>
          </w:p>
          <w:p w14:paraId="5952EC97" w14:textId="77777777" w:rsidR="00720576" w:rsidRPr="007D5879" w:rsidRDefault="00720576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bCs/>
                <w:color w:val="000000"/>
              </w:rPr>
              <w:t>独立封闭库区</w:t>
            </w:r>
            <w:r w:rsidR="008A54AB" w:rsidRPr="007D5879">
              <w:rPr>
                <w:rFonts w:ascii="等线" w:eastAsia="等线" w:hAnsi="等线" w:hint="eastAsia"/>
                <w:bCs/>
                <w:color w:val="000000"/>
              </w:rPr>
              <w:t>且安装有E</w:t>
            </w:r>
            <w:r w:rsidR="008A54AB" w:rsidRPr="007D5879">
              <w:rPr>
                <w:rFonts w:ascii="等线" w:eastAsia="等线" w:hAnsi="等线"/>
                <w:bCs/>
                <w:color w:val="000000"/>
              </w:rPr>
              <w:t>SD</w:t>
            </w:r>
            <w:r w:rsidR="008A54AB" w:rsidRPr="007D5879">
              <w:rPr>
                <w:rFonts w:ascii="等线" w:eastAsia="等线" w:hAnsi="等线" w:hint="eastAsia"/>
                <w:bCs/>
                <w:color w:val="000000"/>
              </w:rPr>
              <w:t>装置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4B3844" w14:textId="77777777" w:rsidR="004D0F6C" w:rsidRPr="007D5879" w:rsidRDefault="004D0F6C">
            <w:pPr>
              <w:rPr>
                <w:rFonts w:ascii="等线" w:eastAsia="等线" w:hAnsi="等线"/>
                <w:color w:val="000000"/>
                <w:sz w:val="22"/>
                <w:szCs w:val="22"/>
              </w:rPr>
            </w:pPr>
          </w:p>
        </w:tc>
      </w:tr>
      <w:tr w:rsidR="004D0F6C" w:rsidRPr="007D5879" w14:paraId="2E102CC4" w14:textId="77777777" w:rsidTr="002F6E3F">
        <w:tc>
          <w:tcPr>
            <w:tcW w:w="1209" w:type="dxa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D89855" w14:textId="77777777" w:rsidR="004D0F6C" w:rsidRPr="007D5879" w:rsidRDefault="004D0F6C">
            <w:pPr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58F156" w14:textId="77777777" w:rsidR="004D0F6C" w:rsidRPr="007D5879" w:rsidRDefault="004D0F6C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场地性质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2F3ED7" w14:textId="77777777" w:rsidR="004D0F6C" w:rsidRPr="007D5879" w:rsidRDefault="004D0F6C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具备物流仓储营业资质，物流仓储用地性质，无税收要求，且仓库通过消防验收及满足危险品存储要求 (国内满足丙二类</w:t>
            </w:r>
            <w:r w:rsidR="00262F47" w:rsidRPr="007D5879">
              <w:rPr>
                <w:rFonts w:ascii="等线" w:eastAsia="等线" w:hAnsi="等线" w:hint="eastAsia"/>
                <w:color w:val="000000"/>
              </w:rPr>
              <w:t>)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8AACB3" w14:textId="77777777" w:rsidR="004D0F6C" w:rsidRPr="007D5879" w:rsidRDefault="004D0F6C">
            <w:pPr>
              <w:rPr>
                <w:rFonts w:ascii="等线" w:eastAsia="等线" w:hAnsi="等线"/>
                <w:color w:val="000000"/>
                <w:sz w:val="22"/>
                <w:szCs w:val="22"/>
              </w:rPr>
            </w:pPr>
          </w:p>
        </w:tc>
      </w:tr>
      <w:tr w:rsidR="004D0F6C" w:rsidRPr="007D5879" w14:paraId="70286E1B" w14:textId="77777777" w:rsidTr="002F6E3F">
        <w:tc>
          <w:tcPr>
            <w:tcW w:w="1209" w:type="dxa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921799" w14:textId="77777777" w:rsidR="004D0F6C" w:rsidRPr="007D5879" w:rsidRDefault="004D0F6C">
            <w:pPr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A00B7F" w14:textId="77777777" w:rsidR="004D0F6C" w:rsidRPr="007D5879" w:rsidRDefault="004D0F6C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基础设施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E5C27B" w14:textId="77777777" w:rsidR="004D0F6C" w:rsidRPr="007D5879" w:rsidRDefault="004D0F6C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1) 保证基本的水电照明和网络</w:t>
            </w:r>
            <w:r w:rsidRPr="007D5879">
              <w:rPr>
                <w:rFonts w:ascii="等线" w:eastAsia="等线" w:hAnsi="等线" w:hint="eastAsia"/>
                <w:color w:val="000000"/>
              </w:rPr>
              <w:br/>
              <w:t>2) 拥有备份电源，保证仓库的不间断供电</w:t>
            </w:r>
          </w:p>
          <w:p w14:paraId="6F62BD20" w14:textId="77777777" w:rsidR="004D0F6C" w:rsidRPr="007D5879" w:rsidRDefault="004D0F6C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3) 拥有备份网络，保证仓库的网络不中断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FE69AA" w14:textId="77777777" w:rsidR="004D0F6C" w:rsidRPr="007D5879" w:rsidRDefault="004D0F6C">
            <w:pPr>
              <w:rPr>
                <w:rFonts w:ascii="等线" w:eastAsia="等线" w:hAnsi="等线"/>
                <w:color w:val="000000"/>
                <w:sz w:val="22"/>
                <w:szCs w:val="22"/>
              </w:rPr>
            </w:pPr>
          </w:p>
        </w:tc>
      </w:tr>
      <w:tr w:rsidR="004D0F6C" w:rsidRPr="007D5879" w14:paraId="2B13BFE5" w14:textId="77777777" w:rsidTr="002F6E3F">
        <w:tc>
          <w:tcPr>
            <w:tcW w:w="1209" w:type="dxa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14E95C" w14:textId="77777777" w:rsidR="004D0F6C" w:rsidRPr="007D5879" w:rsidRDefault="004D0F6C">
            <w:pPr>
              <w:rPr>
                <w:rFonts w:ascii="等线" w:eastAsia="等线" w:hAnsi="等线" w:cs="Times New Roman"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494975" w14:textId="77777777" w:rsidR="004D0F6C" w:rsidRPr="007D5879" w:rsidRDefault="004D0F6C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园区车辆动线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9401F1" w14:textId="77777777" w:rsidR="004D0F6C" w:rsidRPr="007D5879" w:rsidRDefault="004D0F6C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车辆进出动线清晰，无混乱交叉，道路指引清晰；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1B5EE1" w14:textId="77777777" w:rsidR="004D0F6C" w:rsidRPr="007D5879" w:rsidRDefault="004D0F6C">
            <w:pPr>
              <w:rPr>
                <w:rFonts w:ascii="等线" w:eastAsia="等线" w:hAnsi="等线"/>
                <w:color w:val="000000"/>
                <w:sz w:val="22"/>
                <w:szCs w:val="22"/>
              </w:rPr>
            </w:pPr>
          </w:p>
        </w:tc>
      </w:tr>
      <w:tr w:rsidR="004D0F6C" w:rsidRPr="007D5879" w14:paraId="24980CA9" w14:textId="77777777" w:rsidTr="002F6E3F">
        <w:tc>
          <w:tcPr>
            <w:tcW w:w="1209" w:type="dxa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B58C3C" w14:textId="77777777" w:rsidR="004D0F6C" w:rsidRPr="007D5879" w:rsidRDefault="004D0F6C">
            <w:pPr>
              <w:rPr>
                <w:rFonts w:ascii="等线" w:eastAsia="等线" w:hAnsi="等线" w:cs="Times New Roman"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D19DAE" w14:textId="77777777" w:rsidR="004D0F6C" w:rsidRPr="007D5879" w:rsidRDefault="004D0F6C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货台需求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9B0BC8" w14:textId="77777777" w:rsidR="004D0F6C" w:rsidRPr="007D5879" w:rsidRDefault="004D0F6C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仓库需具备可供D</w:t>
            </w:r>
            <w:r w:rsidRPr="007D5879">
              <w:rPr>
                <w:rFonts w:ascii="等线" w:eastAsia="等线" w:hAnsi="等线"/>
                <w:color w:val="000000"/>
              </w:rPr>
              <w:t>JI</w:t>
            </w:r>
            <w:r w:rsidRPr="007D5879">
              <w:rPr>
                <w:rFonts w:ascii="等线" w:eastAsia="等线" w:hAnsi="等线" w:hint="eastAsia"/>
                <w:color w:val="000000"/>
              </w:rPr>
              <w:t>使用的装卸货台，满足出入库的作业效率要求</w:t>
            </w:r>
            <w:r w:rsidR="00B72F08" w:rsidRPr="007D5879">
              <w:rPr>
                <w:rFonts w:ascii="等线" w:eastAsia="等线" w:hAnsi="等线" w:hint="eastAsia"/>
                <w:color w:val="000000"/>
              </w:rPr>
              <w:t>（</w:t>
            </w:r>
            <w:r w:rsidR="001D2177">
              <w:rPr>
                <w:rFonts w:ascii="等线" w:eastAsia="等线" w:hAnsi="等线" w:hint="eastAsia"/>
                <w:color w:val="000000"/>
              </w:rPr>
              <w:t>1</w:t>
            </w:r>
            <w:r w:rsidR="001D2177">
              <w:rPr>
                <w:rFonts w:ascii="等线" w:eastAsia="等线" w:hAnsi="等线"/>
                <w:color w:val="000000"/>
              </w:rPr>
              <w:t>2.5</w:t>
            </w:r>
            <w:r w:rsidR="00262F47" w:rsidRPr="007D5879">
              <w:rPr>
                <w:rFonts w:ascii="等线" w:eastAsia="等线" w:hAnsi="等线" w:hint="eastAsia"/>
                <w:color w:val="000000"/>
              </w:rPr>
              <w:t>米</w:t>
            </w:r>
            <w:r w:rsidR="00B72F08" w:rsidRPr="007D5879">
              <w:rPr>
                <w:rFonts w:ascii="等线" w:eastAsia="等线" w:hAnsi="等线" w:hint="eastAsia"/>
                <w:color w:val="000000"/>
              </w:rPr>
              <w:t>车型）</w:t>
            </w:r>
          </w:p>
          <w:p w14:paraId="3D1FBCE4" w14:textId="77777777" w:rsidR="005D2B0B" w:rsidRPr="007D5879" w:rsidRDefault="005D2B0B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收、发需有独立的入口、出口，并人货</w:t>
            </w:r>
            <w:r w:rsidR="0067178E" w:rsidRPr="007D5879">
              <w:rPr>
                <w:rFonts w:ascii="等线" w:eastAsia="等线" w:hAnsi="等线" w:hint="eastAsia"/>
                <w:color w:val="000000"/>
              </w:rPr>
              <w:t>出入口</w:t>
            </w:r>
            <w:r w:rsidRPr="007D5879">
              <w:rPr>
                <w:rFonts w:ascii="等线" w:eastAsia="等线" w:hAnsi="等线" w:hint="eastAsia"/>
                <w:color w:val="000000"/>
              </w:rPr>
              <w:t>分离。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9E4A61" w14:textId="77777777" w:rsidR="004D0F6C" w:rsidRPr="007D5879" w:rsidRDefault="004D0F6C">
            <w:pPr>
              <w:rPr>
                <w:rFonts w:ascii="等线" w:eastAsia="等线" w:hAnsi="等线"/>
                <w:color w:val="000000"/>
                <w:sz w:val="22"/>
                <w:szCs w:val="22"/>
              </w:rPr>
            </w:pPr>
          </w:p>
        </w:tc>
      </w:tr>
      <w:tr w:rsidR="00636344" w:rsidRPr="007D5879" w14:paraId="23DBCBF9" w14:textId="77777777" w:rsidTr="002F6E3F">
        <w:tc>
          <w:tcPr>
            <w:tcW w:w="1209" w:type="dxa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2A6351" w14:textId="77777777" w:rsidR="00636344" w:rsidRPr="007D5879" w:rsidRDefault="00636344" w:rsidP="002F6E3F">
            <w:pPr>
              <w:rPr>
                <w:rFonts w:ascii="等线" w:eastAsia="等线" w:hAnsi="等线" w:cs="Times New Roman"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3115E9" w14:textId="77777777" w:rsidR="00636344" w:rsidRPr="007D5879" w:rsidRDefault="00EB41FE" w:rsidP="002F6E3F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仓储照明环境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224C4F" w14:textId="77777777" w:rsidR="00636344" w:rsidRPr="007D5879" w:rsidRDefault="00F135B4" w:rsidP="002F6E3F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/>
                <w:color w:val="000000"/>
              </w:rPr>
              <w:t>仓库照明要达到150</w:t>
            </w:r>
            <w:r w:rsidR="001C7518" w:rsidRPr="007D5879">
              <w:rPr>
                <w:rFonts w:ascii="等线" w:eastAsia="等线" w:hAnsi="等线"/>
                <w:color w:val="000000"/>
              </w:rPr>
              <w:t>l</w:t>
            </w:r>
            <w:r w:rsidR="00122FEE" w:rsidRPr="007D5879">
              <w:rPr>
                <w:rFonts w:ascii="等线" w:eastAsia="等线" w:hAnsi="等线"/>
                <w:color w:val="000000"/>
              </w:rPr>
              <w:t>ux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D6432C" w14:textId="77777777" w:rsidR="00636344" w:rsidRPr="007D5879" w:rsidRDefault="00636344" w:rsidP="002F6E3F">
            <w:pPr>
              <w:rPr>
                <w:rFonts w:ascii="等线" w:eastAsia="等线" w:hAnsi="等线"/>
                <w:color w:val="000000"/>
              </w:rPr>
            </w:pPr>
          </w:p>
        </w:tc>
      </w:tr>
      <w:tr w:rsidR="002F6E3F" w:rsidRPr="007D5879" w14:paraId="6A7B9B56" w14:textId="77777777" w:rsidTr="002F6E3F">
        <w:tc>
          <w:tcPr>
            <w:tcW w:w="1209" w:type="dxa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2CD2E5" w14:textId="77777777" w:rsidR="002F6E3F" w:rsidRPr="007D5879" w:rsidRDefault="002F6E3F" w:rsidP="002F6E3F">
            <w:pPr>
              <w:rPr>
                <w:rFonts w:ascii="等线" w:eastAsia="等线" w:hAnsi="等线" w:cs="Times New Roman"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A360F3" w14:textId="77777777" w:rsidR="002F6E3F" w:rsidRPr="007D5879" w:rsidRDefault="002F6E3F" w:rsidP="002F6E3F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温湿度要求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CB283D" w14:textId="77777777" w:rsidR="005F6B94" w:rsidRPr="004B7E8E" w:rsidRDefault="00F757F8" w:rsidP="002F6E3F">
            <w:pPr>
              <w:rPr>
                <w:rFonts w:ascii="等线" w:eastAsia="等线" w:hAnsi="等线"/>
                <w:color w:val="FF0000"/>
              </w:rPr>
            </w:pPr>
            <w:r>
              <w:rPr>
                <w:rFonts w:ascii="等线" w:eastAsia="等线" w:hAnsi="等线" w:hint="eastAsia"/>
                <w:color w:val="000000"/>
              </w:rPr>
              <w:t>温度控制在</w:t>
            </w:r>
            <w:r>
              <w:rPr>
                <w:rFonts w:ascii="等线" w:eastAsia="等线" w:hAnsi="等线"/>
                <w:color w:val="000000"/>
              </w:rPr>
              <w:t>10</w:t>
            </w:r>
            <w:r>
              <w:rPr>
                <w:rFonts w:ascii="等线" w:eastAsia="等线" w:hAnsi="等线" w:hint="eastAsia"/>
                <w:color w:val="000000"/>
              </w:rPr>
              <w:t>至3</w:t>
            </w:r>
            <w:r>
              <w:rPr>
                <w:rFonts w:ascii="等线" w:eastAsia="等线" w:hAnsi="等线"/>
                <w:color w:val="000000"/>
              </w:rPr>
              <w:t>5</w:t>
            </w:r>
            <w:r>
              <w:rPr>
                <w:rFonts w:ascii="等线" w:eastAsia="等线" w:hAnsi="等线" w:hint="eastAsia"/>
                <w:color w:val="000000"/>
              </w:rPr>
              <w:t>度，</w:t>
            </w:r>
            <w:r w:rsidR="002F6E3F" w:rsidRPr="004B7E8E">
              <w:rPr>
                <w:rFonts w:ascii="等线" w:eastAsia="等线" w:hAnsi="等线"/>
                <w:color w:val="FF0000"/>
              </w:rPr>
              <w:t>湿度控制在30%～70%</w:t>
            </w:r>
            <w:r w:rsidRPr="004B7E8E">
              <w:rPr>
                <w:rFonts w:ascii="等线" w:eastAsia="等线" w:hAnsi="等线" w:hint="eastAsia"/>
                <w:color w:val="FF0000"/>
              </w:rPr>
              <w:t>范围内</w:t>
            </w:r>
            <w:r w:rsidR="002F6E3F" w:rsidRPr="004B7E8E">
              <w:rPr>
                <w:rFonts w:ascii="等线" w:eastAsia="等线" w:hAnsi="等线" w:hint="eastAsia"/>
                <w:color w:val="FF0000"/>
              </w:rPr>
              <w:t>；</w:t>
            </w:r>
          </w:p>
          <w:p w14:paraId="36D37D75" w14:textId="77777777" w:rsidR="009361A7" w:rsidRPr="007D5879" w:rsidRDefault="009361A7" w:rsidP="002F6E3F">
            <w:pPr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80CE6A" w14:textId="77777777" w:rsidR="002F6E3F" w:rsidRPr="002A4EA2" w:rsidRDefault="002F6E3F" w:rsidP="002F6E3F">
            <w:pPr>
              <w:rPr>
                <w:rFonts w:ascii="等线" w:eastAsia="等线" w:hAnsi="等线"/>
                <w:color w:val="000000"/>
              </w:rPr>
            </w:pPr>
          </w:p>
        </w:tc>
      </w:tr>
      <w:tr w:rsidR="002F6E3F" w:rsidRPr="007D5879" w14:paraId="3CB99E23" w14:textId="77777777" w:rsidTr="002F6E3F">
        <w:trPr>
          <w:cantSplit/>
        </w:trPr>
        <w:tc>
          <w:tcPr>
            <w:tcW w:w="120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03227D" w14:textId="77777777" w:rsidR="002F6E3F" w:rsidRPr="007D5879" w:rsidRDefault="002F6E3F" w:rsidP="002F6E3F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设备要求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4ECCA2" w14:textId="77777777" w:rsidR="002F6E3F" w:rsidRPr="007D5879" w:rsidRDefault="002F6E3F" w:rsidP="002F6E3F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消防设施/设备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0D37AC" w14:textId="77777777" w:rsidR="008A061C" w:rsidRPr="007D5879" w:rsidRDefault="008A061C" w:rsidP="008A061C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满足当地消防资质要求（消防验收及备案）；</w:t>
            </w:r>
          </w:p>
          <w:p w14:paraId="321D8CA3" w14:textId="77777777" w:rsidR="008A061C" w:rsidRPr="007D5879" w:rsidRDefault="008A061C" w:rsidP="008A061C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全库区配备烟雾探测系统和自动喷淋灭火系统；</w:t>
            </w:r>
          </w:p>
          <w:p w14:paraId="32A92A2C" w14:textId="77777777" w:rsidR="008A061C" w:rsidRPr="007D5879" w:rsidRDefault="008A061C" w:rsidP="008A061C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配备足够的消防水带、推车式&amp;手提式干粉灭火器；</w:t>
            </w:r>
          </w:p>
          <w:p w14:paraId="1EC3B579" w14:textId="77777777" w:rsidR="008A061C" w:rsidRPr="007D5879" w:rsidRDefault="008A061C" w:rsidP="008A061C">
            <w:pPr>
              <w:rPr>
                <w:rFonts w:ascii="等线" w:eastAsia="等线" w:hAnsi="等线" w:hint="eastAsia"/>
                <w:b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应急照明充足，灯光型疏散指示牌设置满足规范要求。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15B47A" w14:textId="77777777" w:rsidR="002F6E3F" w:rsidRPr="007D5879" w:rsidRDefault="002F6E3F" w:rsidP="002F6E3F">
            <w:pPr>
              <w:rPr>
                <w:rFonts w:ascii="等线" w:eastAsia="等线" w:hAnsi="等线"/>
                <w:color w:val="000000"/>
              </w:rPr>
            </w:pPr>
          </w:p>
        </w:tc>
      </w:tr>
      <w:tr w:rsidR="002F6E3F" w:rsidRPr="007D5879" w14:paraId="7B7C7F80" w14:textId="77777777" w:rsidTr="002F6E3F">
        <w:trPr>
          <w:cantSplit/>
        </w:trPr>
        <w:tc>
          <w:tcPr>
            <w:tcW w:w="1209" w:type="dxa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F47B2F" w14:textId="77777777" w:rsidR="002F6E3F" w:rsidRPr="007D5879" w:rsidRDefault="002F6E3F" w:rsidP="002F6E3F">
            <w:pPr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268514" w14:textId="77777777" w:rsidR="002F6E3F" w:rsidRPr="007D5879" w:rsidRDefault="002F6E3F" w:rsidP="002F6E3F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安防设备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CC234A" w14:textId="77777777" w:rsidR="002F6E3F" w:rsidRPr="007D5879" w:rsidRDefault="005B5992" w:rsidP="002F6E3F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1、</w:t>
            </w:r>
            <w:r w:rsidR="002F6E3F" w:rsidRPr="007D5879">
              <w:rPr>
                <w:rFonts w:ascii="等线" w:eastAsia="等线" w:hAnsi="等线" w:hint="eastAsia"/>
                <w:color w:val="000000"/>
              </w:rPr>
              <w:t>仓库内部/月台/出入口须有CCTV全覆盖，且CCTV可清晰识别外包装唛头；</w:t>
            </w:r>
          </w:p>
          <w:p w14:paraId="53728B40" w14:textId="77777777" w:rsidR="002F6E3F" w:rsidRPr="007D5879" w:rsidRDefault="00713804" w:rsidP="002F6E3F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/>
                <w:color w:val="000000"/>
              </w:rPr>
              <w:t>2</w:t>
            </w:r>
            <w:r w:rsidRPr="007D5879">
              <w:rPr>
                <w:rFonts w:ascii="等线" w:eastAsia="等线" w:hAnsi="等线" w:hint="eastAsia"/>
                <w:color w:val="000000"/>
              </w:rPr>
              <w:t>、</w:t>
            </w:r>
            <w:r w:rsidR="002F6E3F" w:rsidRPr="007D5879">
              <w:rPr>
                <w:rFonts w:ascii="等线" w:eastAsia="等线" w:hAnsi="等线" w:hint="eastAsia"/>
                <w:color w:val="000000"/>
              </w:rPr>
              <w:t>库内有红外监控报警系统；</w:t>
            </w:r>
          </w:p>
          <w:p w14:paraId="6C54E705" w14:textId="77777777" w:rsidR="002F6E3F" w:rsidRPr="007D5879" w:rsidRDefault="00713804" w:rsidP="002F6E3F">
            <w:pPr>
              <w:pStyle w:val="a8"/>
              <w:snapToGrid w:val="0"/>
              <w:spacing w:before="0" w:beforeAutospacing="0" w:after="0" w:afterAutospacing="0"/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/>
                <w:color w:val="000000"/>
              </w:rPr>
              <w:t>3</w:t>
            </w:r>
            <w:r w:rsidRPr="007D5879">
              <w:rPr>
                <w:rFonts w:ascii="等线" w:eastAsia="等线" w:hAnsi="等线" w:hint="eastAsia"/>
                <w:color w:val="000000"/>
              </w:rPr>
              <w:t>、</w:t>
            </w:r>
            <w:r w:rsidR="002F6E3F" w:rsidRPr="007D5879">
              <w:rPr>
                <w:rFonts w:ascii="等线" w:eastAsia="等线" w:hAnsi="等线" w:hint="eastAsia"/>
                <w:color w:val="000000"/>
              </w:rPr>
              <w:t>7*24小时全天候安保监控系统；</w:t>
            </w:r>
          </w:p>
          <w:p w14:paraId="102FA3AE" w14:textId="77777777" w:rsidR="002F6E3F" w:rsidRPr="007D5879" w:rsidRDefault="00713804" w:rsidP="002F6E3F">
            <w:pPr>
              <w:pStyle w:val="a8"/>
              <w:snapToGrid w:val="0"/>
              <w:spacing w:before="0" w:beforeAutospacing="0" w:after="0" w:afterAutospacing="0"/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/>
                <w:color w:val="000000"/>
              </w:rPr>
              <w:t>4</w:t>
            </w:r>
            <w:r w:rsidRPr="007D5879">
              <w:rPr>
                <w:rFonts w:ascii="等线" w:eastAsia="等线" w:hAnsi="等线" w:hint="eastAsia"/>
                <w:color w:val="000000"/>
              </w:rPr>
              <w:t>、</w:t>
            </w:r>
            <w:r w:rsidR="002F6E3F" w:rsidRPr="007D5879">
              <w:rPr>
                <w:rFonts w:ascii="等线" w:eastAsia="等线" w:hAnsi="等线" w:hint="eastAsia"/>
                <w:color w:val="000000"/>
              </w:rPr>
              <w:t>仓库各出入口设置</w:t>
            </w:r>
            <w:r w:rsidR="002F6E3F" w:rsidRPr="007D5879">
              <w:rPr>
                <w:rFonts w:ascii="等线" w:eastAsia="等线" w:hAnsi="等线"/>
                <w:color w:val="000000"/>
              </w:rPr>
              <w:t>7*24h</w:t>
            </w:r>
            <w:r w:rsidR="002F6E3F" w:rsidRPr="007D5879">
              <w:rPr>
                <w:rFonts w:ascii="等线" w:eastAsia="等线" w:hAnsi="等线" w:hint="eastAsia"/>
                <w:color w:val="000000"/>
              </w:rPr>
              <w:t>保安；</w:t>
            </w:r>
          </w:p>
          <w:p w14:paraId="0EA6FD3E" w14:textId="77777777" w:rsidR="002F6E3F" w:rsidRPr="007D5879" w:rsidRDefault="00713804" w:rsidP="002F6E3F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5、</w:t>
            </w:r>
            <w:r w:rsidR="002F6E3F" w:rsidRPr="007D5879">
              <w:rPr>
                <w:rFonts w:ascii="等线" w:eastAsia="等线" w:hAnsi="等线" w:hint="eastAsia"/>
                <w:color w:val="000000"/>
              </w:rPr>
              <w:t>监控记录至少保持</w:t>
            </w:r>
            <w:r w:rsidR="00B42D6B">
              <w:rPr>
                <w:rFonts w:ascii="等线" w:eastAsia="等线" w:hAnsi="等线"/>
                <w:color w:val="000000"/>
              </w:rPr>
              <w:t>6</w:t>
            </w:r>
            <w:r w:rsidR="002F6E3F" w:rsidRPr="007D5879">
              <w:rPr>
                <w:rFonts w:ascii="等线" w:eastAsia="等线" w:hAnsi="等线" w:hint="eastAsia"/>
                <w:color w:val="000000"/>
              </w:rPr>
              <w:t>个月以上</w:t>
            </w:r>
            <w:r w:rsidR="002F6E3F" w:rsidRPr="007D5879">
              <w:rPr>
                <w:rFonts w:ascii="等线" w:eastAsia="等线" w:hAnsi="等线"/>
                <w:color w:val="000000"/>
              </w:rPr>
              <w:t>；</w:t>
            </w:r>
          </w:p>
          <w:p w14:paraId="374DDB63" w14:textId="77777777" w:rsidR="002F6E3F" w:rsidRPr="007D5879" w:rsidRDefault="00713804" w:rsidP="002F6E3F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/>
                <w:bCs/>
                <w:color w:val="000000"/>
              </w:rPr>
              <w:t>6</w:t>
            </w:r>
            <w:r w:rsidRPr="007D5879">
              <w:rPr>
                <w:rFonts w:ascii="等线" w:eastAsia="等线" w:hAnsi="等线" w:hint="eastAsia"/>
                <w:bCs/>
                <w:color w:val="000000"/>
              </w:rPr>
              <w:t>、</w:t>
            </w:r>
            <w:r w:rsidR="002F6E3F" w:rsidRPr="007D5879">
              <w:rPr>
                <w:rFonts w:ascii="等线" w:eastAsia="等线" w:hAnsi="等线" w:hint="eastAsia"/>
                <w:bCs/>
                <w:color w:val="000000"/>
              </w:rPr>
              <w:t>监控无死角，链接DJI系统</w:t>
            </w:r>
          </w:p>
          <w:p w14:paraId="40E630B8" w14:textId="77777777" w:rsidR="002F6E3F" w:rsidRPr="007D5879" w:rsidRDefault="00713804" w:rsidP="002F6E3F">
            <w:pPr>
              <w:rPr>
                <w:rFonts w:ascii="等线" w:eastAsia="等线" w:hAnsi="等线"/>
                <w:bCs/>
                <w:color w:val="000000"/>
              </w:rPr>
            </w:pPr>
            <w:r w:rsidRPr="007D5879">
              <w:rPr>
                <w:rFonts w:ascii="等线" w:eastAsia="等线" w:hAnsi="等线"/>
                <w:bCs/>
                <w:color w:val="000000"/>
              </w:rPr>
              <w:t>7</w:t>
            </w:r>
            <w:r w:rsidRPr="007D5879">
              <w:rPr>
                <w:rFonts w:ascii="等线" w:eastAsia="等线" w:hAnsi="等线" w:hint="eastAsia"/>
                <w:bCs/>
                <w:color w:val="000000"/>
              </w:rPr>
              <w:t>、</w:t>
            </w:r>
            <w:r w:rsidR="002F6E3F" w:rsidRPr="007D5879">
              <w:rPr>
                <w:rFonts w:ascii="等线" w:eastAsia="等线" w:hAnsi="等线" w:hint="eastAsia"/>
                <w:bCs/>
                <w:color w:val="000000"/>
              </w:rPr>
              <w:t>AI识别异常</w:t>
            </w:r>
          </w:p>
          <w:p w14:paraId="59E7CED2" w14:textId="77777777" w:rsidR="002F6E3F" w:rsidRPr="007D5879" w:rsidRDefault="00713804" w:rsidP="002F6E3F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bCs/>
                <w:color w:val="000000"/>
              </w:rPr>
              <w:t>8、</w:t>
            </w:r>
            <w:r w:rsidR="002F6E3F" w:rsidRPr="007D5879">
              <w:rPr>
                <w:rFonts w:ascii="等线" w:eastAsia="等线" w:hAnsi="等线" w:hint="eastAsia"/>
                <w:bCs/>
                <w:color w:val="000000"/>
              </w:rPr>
              <w:t>生物识别门禁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F62F2C" w14:textId="77777777" w:rsidR="002F6E3F" w:rsidRPr="007D5879" w:rsidRDefault="002F6E3F" w:rsidP="002F6E3F">
            <w:pPr>
              <w:rPr>
                <w:rFonts w:ascii="等线" w:eastAsia="等线" w:hAnsi="等线"/>
                <w:color w:val="000000"/>
              </w:rPr>
            </w:pPr>
          </w:p>
        </w:tc>
      </w:tr>
      <w:tr w:rsidR="002F6E3F" w:rsidRPr="007D5879" w14:paraId="73B80D45" w14:textId="77777777" w:rsidTr="002F6E3F">
        <w:trPr>
          <w:cantSplit/>
        </w:trPr>
        <w:tc>
          <w:tcPr>
            <w:tcW w:w="1209" w:type="dxa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344D81" w14:textId="77777777" w:rsidR="002F6E3F" w:rsidRPr="007D5879" w:rsidRDefault="002F6E3F" w:rsidP="002F6E3F">
            <w:pPr>
              <w:rPr>
                <w:rFonts w:ascii="等线" w:eastAsia="等线" w:hAnsi="等线" w:cs="Times New Roman"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8E3F61" w14:textId="77777777" w:rsidR="002F6E3F" w:rsidRPr="007D5879" w:rsidRDefault="002F6E3F" w:rsidP="002F6E3F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存储设备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224D44" w14:textId="77777777" w:rsidR="002F6E3F" w:rsidRPr="007D5879" w:rsidRDefault="002F6E3F" w:rsidP="002F6E3F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满足</w:t>
            </w:r>
            <w:r w:rsidRPr="007D5879">
              <w:rPr>
                <w:rFonts w:ascii="等线" w:eastAsia="等线" w:hAnsi="等线"/>
                <w:color w:val="000000"/>
              </w:rPr>
              <w:t>DJI</w:t>
            </w:r>
            <w:r w:rsidRPr="007D5879">
              <w:rPr>
                <w:rFonts w:ascii="等线" w:eastAsia="等线" w:hAnsi="等线" w:hint="eastAsia"/>
                <w:color w:val="000000"/>
              </w:rPr>
              <w:t>产品存储要求；兼容D</w:t>
            </w:r>
            <w:r w:rsidRPr="007D5879">
              <w:rPr>
                <w:rFonts w:ascii="等线" w:eastAsia="等线" w:hAnsi="等线"/>
                <w:color w:val="000000"/>
              </w:rPr>
              <w:t>JI</w:t>
            </w:r>
            <w:r w:rsidRPr="007D5879">
              <w:rPr>
                <w:rFonts w:ascii="等线" w:eastAsia="等线" w:hAnsi="等线" w:hint="eastAsia"/>
                <w:color w:val="000000"/>
              </w:rPr>
              <w:t>主流托盘摆放(</w:t>
            </w:r>
            <w:r w:rsidRPr="007D5879">
              <w:rPr>
                <w:rFonts w:ascii="等线" w:eastAsia="等线" w:hAnsi="等线"/>
                <w:color w:val="000000"/>
              </w:rPr>
              <w:t>1200*1200</w:t>
            </w:r>
            <w:r w:rsidRPr="007D5879">
              <w:rPr>
                <w:rFonts w:ascii="等线" w:eastAsia="等线" w:hAnsi="等线" w:hint="eastAsia"/>
                <w:color w:val="000000"/>
              </w:rPr>
              <w:t>，1</w:t>
            </w:r>
            <w:r w:rsidRPr="007D5879">
              <w:rPr>
                <w:rFonts w:ascii="等线" w:eastAsia="等线" w:hAnsi="等线"/>
                <w:color w:val="000000"/>
              </w:rPr>
              <w:t>200*1000</w:t>
            </w:r>
            <w:r w:rsidRPr="007D5879">
              <w:rPr>
                <w:rFonts w:ascii="等线" w:eastAsia="等线" w:hAnsi="等线" w:hint="eastAsia"/>
                <w:color w:val="000000"/>
              </w:rPr>
              <w:t>，1</w:t>
            </w:r>
            <w:r w:rsidRPr="007D5879">
              <w:rPr>
                <w:rFonts w:ascii="等线" w:eastAsia="等线" w:hAnsi="等线"/>
                <w:color w:val="000000"/>
              </w:rPr>
              <w:t>100*1000mm</w:t>
            </w:r>
          </w:p>
          <w:p w14:paraId="6DFB3285" w14:textId="77777777" w:rsidR="002F6E3F" w:rsidRPr="007D5879" w:rsidRDefault="002F6E3F" w:rsidP="002F6E3F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托盘高度范围1</w:t>
            </w:r>
            <w:r w:rsidRPr="007D5879">
              <w:rPr>
                <w:rFonts w:ascii="等线" w:eastAsia="等线" w:hAnsi="等线"/>
                <w:color w:val="000000"/>
              </w:rPr>
              <w:t>.5-1.8</w:t>
            </w:r>
            <w:r w:rsidRPr="007D5879">
              <w:rPr>
                <w:rFonts w:ascii="等线" w:eastAsia="等线" w:hAnsi="等线" w:hint="eastAsia"/>
                <w:color w:val="000000"/>
              </w:rPr>
              <w:t>m左右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CE0C3B" w14:textId="77777777" w:rsidR="002F6E3F" w:rsidRPr="007D5879" w:rsidRDefault="002F6E3F" w:rsidP="002F6E3F">
            <w:pPr>
              <w:rPr>
                <w:rFonts w:ascii="等线" w:eastAsia="等线" w:hAnsi="等线"/>
                <w:color w:val="000000"/>
              </w:rPr>
            </w:pPr>
          </w:p>
        </w:tc>
      </w:tr>
      <w:tr w:rsidR="002F6E3F" w:rsidRPr="007D5879" w14:paraId="41813306" w14:textId="77777777" w:rsidTr="002F6E3F">
        <w:trPr>
          <w:cantSplit/>
        </w:trPr>
        <w:tc>
          <w:tcPr>
            <w:tcW w:w="1209" w:type="dxa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E20819" w14:textId="77777777" w:rsidR="002F6E3F" w:rsidRPr="007D5879" w:rsidRDefault="002F6E3F" w:rsidP="002F6E3F">
            <w:pPr>
              <w:rPr>
                <w:rFonts w:ascii="等线" w:eastAsia="等线" w:hAnsi="等线" w:cs="Times New Roman"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5DA6FC" w14:textId="77777777" w:rsidR="002F6E3F" w:rsidRPr="007D5879" w:rsidRDefault="002F6E3F" w:rsidP="002F6E3F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作业设备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DBEDC9" w14:textId="77777777" w:rsidR="002F6E3F" w:rsidRPr="007D5879" w:rsidRDefault="002F6E3F" w:rsidP="002F6E3F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供应商应提供能满足D</w:t>
            </w:r>
            <w:r w:rsidRPr="007D5879">
              <w:rPr>
                <w:rFonts w:ascii="等线" w:eastAsia="等线" w:hAnsi="等线"/>
                <w:color w:val="000000"/>
              </w:rPr>
              <w:t>JI</w:t>
            </w:r>
            <w:r w:rsidRPr="007D5879">
              <w:rPr>
                <w:rFonts w:ascii="等线" w:eastAsia="等线" w:hAnsi="等线" w:hint="eastAsia"/>
                <w:color w:val="000000"/>
              </w:rPr>
              <w:t>业务履行要求的作业设备，并负责日常的维保，确保业务正常运作及库内安全；</w:t>
            </w:r>
          </w:p>
          <w:p w14:paraId="5F3E027F" w14:textId="77777777" w:rsidR="002F6E3F" w:rsidRPr="007D5879" w:rsidRDefault="002F6E3F" w:rsidP="002F6E3F">
            <w:pPr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F2B11A" w14:textId="77777777" w:rsidR="002F6E3F" w:rsidRPr="007D5879" w:rsidRDefault="002F6E3F" w:rsidP="002F6E3F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 xml:space="preserve"> </w:t>
            </w:r>
          </w:p>
        </w:tc>
      </w:tr>
      <w:tr w:rsidR="002F6E3F" w:rsidRPr="007D5879" w14:paraId="5FFD0F37" w14:textId="77777777" w:rsidTr="002F6E3F">
        <w:trPr>
          <w:cantSplit/>
        </w:trPr>
        <w:tc>
          <w:tcPr>
            <w:tcW w:w="1209" w:type="dxa"/>
            <w:vMerge w:val="restart"/>
            <w:tcBorders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8F3B55" w14:textId="77777777" w:rsidR="002F6E3F" w:rsidRPr="007D5879" w:rsidRDefault="002F6E3F" w:rsidP="002F6E3F">
            <w:pPr>
              <w:rPr>
                <w:rFonts w:ascii="等线" w:eastAsia="等线" w:hAnsi="等线" w:cs="Times New Roman"/>
                <w:color w:val="000000"/>
              </w:rPr>
            </w:pPr>
            <w:r w:rsidRPr="007D5879">
              <w:rPr>
                <w:rFonts w:ascii="等线" w:eastAsia="等线" w:hAnsi="等线" w:cs="Times New Roman" w:hint="eastAsia"/>
                <w:color w:val="000000"/>
              </w:rPr>
              <w:t>安全管理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E3F0A9" w14:textId="77777777" w:rsidR="002F6E3F" w:rsidRPr="007D5879" w:rsidRDefault="002F6E3F" w:rsidP="002F6E3F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巡检机制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9479DC" w14:textId="77777777" w:rsidR="002F6E3F" w:rsidRPr="007D5879" w:rsidRDefault="002F6E3F" w:rsidP="002F6E3F">
            <w:pPr>
              <w:pStyle w:val="a8"/>
              <w:snapToGrid w:val="0"/>
              <w:spacing w:before="0" w:beforeAutospacing="0" w:after="0" w:afterAutospacing="0"/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库内安排7</w:t>
            </w:r>
            <w:r w:rsidRPr="007D5879">
              <w:rPr>
                <w:rFonts w:ascii="等线" w:eastAsia="等线" w:hAnsi="等线"/>
                <w:color w:val="000000"/>
              </w:rPr>
              <w:t>*24</w:t>
            </w:r>
            <w:r w:rsidRPr="007D5879">
              <w:rPr>
                <w:rFonts w:ascii="等线" w:eastAsia="等线" w:hAnsi="等线" w:hint="eastAsia"/>
                <w:color w:val="000000"/>
              </w:rPr>
              <w:t>h人员巡检，监控温湿度异常，货物存放异常，现场违规操作</w:t>
            </w:r>
            <w:r w:rsidR="00633D4A" w:rsidRPr="007D5879">
              <w:rPr>
                <w:rFonts w:ascii="等线" w:eastAsia="等线" w:hAnsi="等线" w:hint="eastAsia"/>
                <w:color w:val="000000"/>
              </w:rPr>
              <w:t>、放行抽查</w:t>
            </w:r>
            <w:r w:rsidRPr="007D5879">
              <w:rPr>
                <w:rFonts w:ascii="等线" w:eastAsia="等线" w:hAnsi="等线" w:hint="eastAsia"/>
                <w:color w:val="000000"/>
              </w:rPr>
              <w:t>异常等；</w:t>
            </w:r>
            <w:r w:rsidRPr="007D5879">
              <w:rPr>
                <w:rFonts w:ascii="等线" w:eastAsia="等线" w:hAnsi="等线"/>
                <w:color w:val="000000"/>
              </w:rPr>
              <w:t>可提供安保合同及历史巡查记录；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13A710" w14:textId="77777777" w:rsidR="002F6E3F" w:rsidRPr="007D5879" w:rsidRDefault="002F6E3F" w:rsidP="002F6E3F">
            <w:pPr>
              <w:rPr>
                <w:rFonts w:ascii="等线" w:eastAsia="等线" w:hAnsi="等线"/>
                <w:color w:val="000000"/>
              </w:rPr>
            </w:pPr>
          </w:p>
        </w:tc>
      </w:tr>
      <w:tr w:rsidR="00562A2D" w:rsidRPr="007D5879" w14:paraId="6ECD2522" w14:textId="77777777" w:rsidTr="002F6E3F">
        <w:trPr>
          <w:cantSplit/>
        </w:trPr>
        <w:tc>
          <w:tcPr>
            <w:tcW w:w="1209" w:type="dxa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3D9B4F" w14:textId="77777777" w:rsidR="00562A2D" w:rsidRPr="007D5879" w:rsidRDefault="00562A2D" w:rsidP="002F6E3F">
            <w:pPr>
              <w:rPr>
                <w:rFonts w:ascii="等线" w:eastAsia="等线" w:hAnsi="等线" w:cs="Times New Roman" w:hint="eastAsia"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7BCF82" w14:textId="77777777" w:rsidR="00562A2D" w:rsidRPr="007D5879" w:rsidRDefault="00562A2D" w:rsidP="002F6E3F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消防安全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D495B4" w14:textId="77777777" w:rsidR="00562A2D" w:rsidRPr="007D5879" w:rsidRDefault="0079377B" w:rsidP="00562A2D">
            <w:pPr>
              <w:pStyle w:val="a8"/>
              <w:spacing w:before="0" w:beforeAutospacing="0" w:after="0" w:afterAutospacing="0"/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1、</w:t>
            </w:r>
            <w:r w:rsidR="00562A2D" w:rsidRPr="007D5879">
              <w:rPr>
                <w:rFonts w:ascii="等线" w:eastAsia="等线" w:hAnsi="等线" w:hint="eastAsia"/>
                <w:color w:val="000000"/>
              </w:rPr>
              <w:t>消防控制室有持证人员当值；</w:t>
            </w:r>
          </w:p>
          <w:p w14:paraId="367FEE63" w14:textId="77777777" w:rsidR="00562A2D" w:rsidRPr="007D5879" w:rsidRDefault="0079377B" w:rsidP="00562A2D">
            <w:pPr>
              <w:pStyle w:val="a8"/>
              <w:spacing w:before="0" w:beforeAutospacing="0" w:after="0" w:afterAutospacing="0"/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/>
                <w:color w:val="000000"/>
              </w:rPr>
              <w:t>2</w:t>
            </w:r>
            <w:r w:rsidRPr="007D5879">
              <w:rPr>
                <w:rFonts w:ascii="等线" w:eastAsia="等线" w:hAnsi="等线" w:hint="eastAsia"/>
                <w:color w:val="000000"/>
              </w:rPr>
              <w:t>、</w:t>
            </w:r>
            <w:r w:rsidR="00562A2D" w:rsidRPr="007D5879">
              <w:rPr>
                <w:rFonts w:ascii="等线" w:eastAsia="等线" w:hAnsi="等线" w:hint="eastAsia"/>
                <w:color w:val="000000"/>
              </w:rPr>
              <w:t>消防主机故障信息及时记录及闭环处理；</w:t>
            </w:r>
          </w:p>
          <w:p w14:paraId="64E91731" w14:textId="77777777" w:rsidR="00562A2D" w:rsidRPr="007D5879" w:rsidRDefault="0079377B" w:rsidP="00562A2D">
            <w:pPr>
              <w:pStyle w:val="a8"/>
              <w:spacing w:before="0" w:beforeAutospacing="0" w:after="0" w:afterAutospacing="0"/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3、</w:t>
            </w:r>
            <w:r w:rsidR="00562A2D" w:rsidRPr="007D5879">
              <w:rPr>
                <w:rFonts w:ascii="等线" w:eastAsia="等线" w:hAnsi="等线" w:hint="eastAsia"/>
                <w:color w:val="000000"/>
              </w:rPr>
              <w:t>消防系统及器材定期维保；</w:t>
            </w:r>
          </w:p>
          <w:p w14:paraId="5D2B9ABA" w14:textId="77777777" w:rsidR="00562A2D" w:rsidRPr="007D5879" w:rsidRDefault="0079377B" w:rsidP="00562A2D">
            <w:pPr>
              <w:pStyle w:val="a8"/>
              <w:spacing w:before="0" w:beforeAutospacing="0" w:after="0" w:afterAutospacing="0"/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4、</w:t>
            </w:r>
            <w:r w:rsidR="00562A2D" w:rsidRPr="007D5879">
              <w:rPr>
                <w:rFonts w:ascii="等线" w:eastAsia="等线" w:hAnsi="等线" w:hint="eastAsia"/>
                <w:color w:val="000000"/>
              </w:rPr>
              <w:t>定期组织消防演习；</w:t>
            </w:r>
          </w:p>
          <w:p w14:paraId="6CDBA8EF" w14:textId="77777777" w:rsidR="00562A2D" w:rsidRPr="007D5879" w:rsidRDefault="0079377B" w:rsidP="00562A2D">
            <w:pPr>
              <w:pStyle w:val="a8"/>
              <w:spacing w:before="0" w:beforeAutospacing="0" w:after="0" w:afterAutospacing="0"/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5、</w:t>
            </w:r>
            <w:r w:rsidR="00562A2D" w:rsidRPr="007D5879">
              <w:rPr>
                <w:rFonts w:ascii="等线" w:eastAsia="等线" w:hAnsi="等线" w:hint="eastAsia"/>
                <w:color w:val="000000"/>
              </w:rPr>
              <w:t>通道及安全出口保持畅通；</w:t>
            </w:r>
          </w:p>
          <w:p w14:paraId="41ECD116" w14:textId="77777777" w:rsidR="00562A2D" w:rsidRPr="007D5879" w:rsidRDefault="0079377B" w:rsidP="00562A2D">
            <w:pPr>
              <w:pStyle w:val="a8"/>
              <w:spacing w:before="0" w:beforeAutospacing="0" w:after="0" w:afterAutospacing="0"/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/>
                <w:color w:val="000000"/>
              </w:rPr>
              <w:t>6</w:t>
            </w:r>
            <w:r w:rsidRPr="007D5879">
              <w:rPr>
                <w:rFonts w:ascii="等线" w:eastAsia="等线" w:hAnsi="等线" w:hint="eastAsia"/>
                <w:color w:val="000000"/>
              </w:rPr>
              <w:t>、</w:t>
            </w:r>
            <w:r w:rsidR="00562A2D" w:rsidRPr="007D5879">
              <w:rPr>
                <w:rFonts w:ascii="等线" w:eastAsia="等线" w:hAnsi="等线" w:hint="eastAsia"/>
                <w:color w:val="000000"/>
              </w:rPr>
              <w:t>动火作业需审批并保存记录；</w:t>
            </w:r>
          </w:p>
          <w:p w14:paraId="351E0100" w14:textId="77777777" w:rsidR="00562A2D" w:rsidRPr="007D5879" w:rsidRDefault="0079377B" w:rsidP="00562A2D">
            <w:pPr>
              <w:pStyle w:val="a8"/>
              <w:snapToGrid w:val="0"/>
              <w:spacing w:before="0" w:beforeAutospacing="0" w:after="0" w:afterAutospacing="0"/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/>
                <w:color w:val="000000"/>
              </w:rPr>
              <w:t>7</w:t>
            </w:r>
            <w:r w:rsidRPr="007D5879">
              <w:rPr>
                <w:rFonts w:ascii="等线" w:eastAsia="等线" w:hAnsi="等线" w:hint="eastAsia"/>
                <w:color w:val="000000"/>
              </w:rPr>
              <w:t>、</w:t>
            </w:r>
            <w:r w:rsidR="00562A2D" w:rsidRPr="007D5879">
              <w:rPr>
                <w:rFonts w:ascii="等线" w:eastAsia="等线" w:hAnsi="等线" w:hint="eastAsia"/>
                <w:color w:val="000000"/>
              </w:rPr>
              <w:t>充电叉车（如有）不能在室内充电。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1925D4" w14:textId="77777777" w:rsidR="00562A2D" w:rsidRPr="007D5879" w:rsidRDefault="00562A2D" w:rsidP="002F6E3F">
            <w:pPr>
              <w:rPr>
                <w:rFonts w:ascii="等线" w:eastAsia="等线" w:hAnsi="等线"/>
                <w:color w:val="000000"/>
              </w:rPr>
            </w:pPr>
          </w:p>
        </w:tc>
      </w:tr>
      <w:tr w:rsidR="00562A2D" w:rsidRPr="007D5879" w14:paraId="73C95F3C" w14:textId="77777777" w:rsidTr="002F6E3F">
        <w:trPr>
          <w:cantSplit/>
        </w:trPr>
        <w:tc>
          <w:tcPr>
            <w:tcW w:w="1209" w:type="dxa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167180" w14:textId="77777777" w:rsidR="00562A2D" w:rsidRPr="007D5879" w:rsidRDefault="00562A2D" w:rsidP="002F6E3F">
            <w:pPr>
              <w:rPr>
                <w:rFonts w:ascii="等线" w:eastAsia="等线" w:hAnsi="等线" w:cs="Times New Roman" w:hint="eastAsia"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0D27EC" w14:textId="77777777" w:rsidR="00562A2D" w:rsidRPr="007D5879" w:rsidRDefault="00562A2D" w:rsidP="002F6E3F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特种设备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C15C35" w14:textId="77777777" w:rsidR="00562A2D" w:rsidRPr="007D5879" w:rsidRDefault="00562A2D" w:rsidP="00562A2D">
            <w:pPr>
              <w:pStyle w:val="a8"/>
              <w:spacing w:before="0" w:beforeAutospacing="0" w:after="0" w:afterAutospacing="0"/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特种设备（叉车）需登记上牌，定期维保及年检；</w:t>
            </w:r>
          </w:p>
          <w:p w14:paraId="3EFB1E11" w14:textId="77777777" w:rsidR="00562A2D" w:rsidRPr="007D5879" w:rsidRDefault="00562A2D" w:rsidP="00562A2D">
            <w:pPr>
              <w:pStyle w:val="a8"/>
              <w:snapToGrid w:val="0"/>
              <w:spacing w:before="0" w:beforeAutospacing="0" w:after="0" w:afterAutospacing="0"/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特种设备操作人员需持证上岗；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BD5096" w14:textId="77777777" w:rsidR="00562A2D" w:rsidRPr="007D5879" w:rsidRDefault="00562A2D" w:rsidP="002F6E3F">
            <w:pPr>
              <w:rPr>
                <w:rFonts w:ascii="等线" w:eastAsia="等线" w:hAnsi="等线"/>
                <w:color w:val="000000"/>
              </w:rPr>
            </w:pPr>
          </w:p>
        </w:tc>
      </w:tr>
      <w:tr w:rsidR="002F6E3F" w:rsidRPr="007D5879" w14:paraId="06B11E78" w14:textId="77777777" w:rsidTr="002F6E3F">
        <w:trPr>
          <w:cantSplit/>
        </w:trPr>
        <w:tc>
          <w:tcPr>
            <w:tcW w:w="1209" w:type="dxa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576B59" w14:textId="77777777" w:rsidR="002F6E3F" w:rsidRPr="007D5879" w:rsidRDefault="002F6E3F" w:rsidP="002F6E3F">
            <w:pPr>
              <w:rPr>
                <w:rFonts w:ascii="等线" w:eastAsia="等线" w:hAnsi="等线" w:hint="eastAsia"/>
                <w:color w:val="00000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BDF433" w14:textId="77777777" w:rsidR="002F6E3F" w:rsidRPr="007D5879" w:rsidRDefault="002F6E3F" w:rsidP="002F6E3F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信息安全合规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4E0B37" w14:textId="77777777" w:rsidR="002F6E3F" w:rsidRPr="007D5879" w:rsidRDefault="002F6E3F" w:rsidP="002F6E3F">
            <w:pPr>
              <w:pStyle w:val="a8"/>
              <w:spacing w:before="0" w:beforeAutospacing="0"/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遵守D</w:t>
            </w:r>
            <w:r w:rsidRPr="007D5879">
              <w:rPr>
                <w:rFonts w:ascii="等线" w:eastAsia="等线" w:hAnsi="等线"/>
                <w:color w:val="000000"/>
              </w:rPr>
              <w:t>JI</w:t>
            </w:r>
            <w:r w:rsidRPr="007D5879">
              <w:rPr>
                <w:rFonts w:ascii="等线" w:eastAsia="等线" w:hAnsi="等线" w:hint="eastAsia"/>
                <w:color w:val="000000"/>
              </w:rPr>
              <w:t>保密协议相关规定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1109C7" w14:textId="77777777" w:rsidR="002F6E3F" w:rsidRPr="007D5879" w:rsidRDefault="002F6E3F" w:rsidP="002F6E3F">
            <w:pPr>
              <w:rPr>
                <w:rFonts w:ascii="等线" w:eastAsia="等线" w:hAnsi="等线"/>
                <w:color w:val="000000"/>
              </w:rPr>
            </w:pPr>
          </w:p>
        </w:tc>
      </w:tr>
    </w:tbl>
    <w:p w14:paraId="53EA88C8" w14:textId="77777777" w:rsidR="004D0F6C" w:rsidRPr="007D5879" w:rsidRDefault="004D0F6C">
      <w:pPr>
        <w:rPr>
          <w:rFonts w:ascii="等线" w:eastAsia="等线" w:hAnsi="等线" w:hint="eastAsia"/>
          <w:color w:val="000000"/>
        </w:rPr>
      </w:pPr>
    </w:p>
    <w:p w14:paraId="678E3A6B" w14:textId="77777777" w:rsidR="004D0F6C" w:rsidRPr="007D5879" w:rsidRDefault="004D0F6C">
      <w:pPr>
        <w:pStyle w:val="3"/>
        <w:spacing w:line="240" w:lineRule="auto"/>
        <w:rPr>
          <w:rFonts w:ascii="等线" w:eastAsia="等线" w:hAnsi="等线" w:hint="eastAsia"/>
          <w:color w:val="000000"/>
        </w:rPr>
      </w:pPr>
      <w:r w:rsidRPr="007D5879">
        <w:rPr>
          <w:rFonts w:ascii="等线" w:eastAsia="等线" w:hAnsi="等线" w:hint="eastAsia"/>
          <w:color w:val="000000"/>
        </w:rPr>
        <w:t xml:space="preserve">4.3基础能力需求 </w:t>
      </w:r>
    </w:p>
    <w:p w14:paraId="56640BF0" w14:textId="77777777" w:rsidR="004D0F6C" w:rsidRPr="007D5879" w:rsidRDefault="004D0F6C">
      <w:pPr>
        <w:jc w:val="center"/>
        <w:rPr>
          <w:rFonts w:ascii="等线" w:eastAsia="等线" w:hAnsi="等线" w:hint="eastAsia"/>
          <w:color w:val="000000"/>
        </w:rPr>
      </w:pPr>
      <w:r w:rsidRPr="007D5879">
        <w:rPr>
          <w:rFonts w:ascii="等线" w:eastAsia="等线" w:hAnsi="等线" w:hint="eastAsia"/>
          <w:color w:val="000000"/>
        </w:rPr>
        <w:t>表</w:t>
      </w:r>
      <w:r w:rsidRPr="007D5879">
        <w:rPr>
          <w:rFonts w:ascii="等线" w:eastAsia="等线" w:hAnsi="等线"/>
          <w:color w:val="000000"/>
        </w:rPr>
        <w:t>3</w:t>
      </w:r>
    </w:p>
    <w:tbl>
      <w:tblPr>
        <w:tblW w:w="9743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4"/>
        <w:gridCol w:w="1544"/>
        <w:gridCol w:w="4874"/>
        <w:gridCol w:w="1881"/>
      </w:tblGrid>
      <w:tr w:rsidR="004D0F6C" w:rsidRPr="007D5879" w14:paraId="08187DE8" w14:textId="77777777">
        <w:trPr>
          <w:trHeight w:val="364"/>
          <w:jc w:val="center"/>
        </w:trPr>
        <w:tc>
          <w:tcPr>
            <w:tcW w:w="14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2AD3B2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</w:rPr>
            </w:pPr>
            <w:r w:rsidRPr="007D5879">
              <w:rPr>
                <w:rFonts w:ascii="等线" w:eastAsia="等线" w:hAnsi="等线" w:hint="eastAsia"/>
                <w:b/>
                <w:bCs/>
                <w:color w:val="000000"/>
              </w:rPr>
              <w:t>模块</w:t>
            </w:r>
          </w:p>
        </w:tc>
        <w:tc>
          <w:tcPr>
            <w:tcW w:w="15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0847E1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</w:rPr>
            </w:pPr>
            <w:r w:rsidRPr="007D5879">
              <w:rPr>
                <w:rFonts w:ascii="等线" w:eastAsia="等线" w:hAnsi="等线" w:hint="eastAsia"/>
                <w:b/>
                <w:bCs/>
                <w:color w:val="000000"/>
              </w:rPr>
              <w:t>子模块</w:t>
            </w:r>
          </w:p>
        </w:tc>
        <w:tc>
          <w:tcPr>
            <w:tcW w:w="48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BA5203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</w:rPr>
            </w:pPr>
            <w:r w:rsidRPr="007D5879">
              <w:rPr>
                <w:rFonts w:ascii="等线" w:eastAsia="等线" w:hAnsi="等线" w:hint="eastAsia"/>
                <w:b/>
                <w:bCs/>
                <w:color w:val="000000"/>
              </w:rPr>
              <w:t>需求描述</w:t>
            </w:r>
          </w:p>
        </w:tc>
        <w:tc>
          <w:tcPr>
            <w:tcW w:w="1881" w:type="dxa"/>
            <w:vAlign w:val="center"/>
          </w:tcPr>
          <w:p w14:paraId="67E91DAC" w14:textId="77777777" w:rsidR="004D0F6C" w:rsidRPr="007D5879" w:rsidRDefault="004D0F6C">
            <w:pPr>
              <w:jc w:val="center"/>
              <w:rPr>
                <w:rFonts w:ascii="等线" w:eastAsia="等线" w:hAnsi="等线"/>
                <w:b/>
                <w:bCs/>
                <w:color w:val="000000"/>
              </w:rPr>
            </w:pPr>
            <w:r w:rsidRPr="007D5879">
              <w:rPr>
                <w:rFonts w:ascii="等线" w:eastAsia="等线" w:hAnsi="等线" w:hint="eastAsia"/>
                <w:b/>
                <w:bCs/>
                <w:color w:val="000000"/>
              </w:rPr>
              <w:t>是否满足</w:t>
            </w:r>
          </w:p>
          <w:p w14:paraId="75242E7E" w14:textId="77777777" w:rsidR="004D0F6C" w:rsidRPr="007D5879" w:rsidRDefault="004D0F6C">
            <w:pPr>
              <w:rPr>
                <w:rFonts w:ascii="等线" w:eastAsia="等线" w:hAnsi="等线" w:hint="eastAsia"/>
                <w:b/>
                <w:bCs/>
                <w:color w:val="000000"/>
              </w:rPr>
            </w:pPr>
            <w:r w:rsidRPr="007D5879">
              <w:rPr>
                <w:rFonts w:ascii="等线" w:eastAsia="等线" w:hAnsi="等线"/>
                <w:bCs/>
                <w:color w:val="000000"/>
              </w:rPr>
              <w:t>（</w:t>
            </w:r>
            <w:r w:rsidRPr="007D5879">
              <w:rPr>
                <w:rFonts w:ascii="等线" w:eastAsia="等线" w:hAnsi="等线" w:cs="Arial" w:hint="eastAsia"/>
                <w:color w:val="000000"/>
              </w:rPr>
              <w:t>如不满足，请在此列同时备注差异说明</w:t>
            </w:r>
            <w:r w:rsidRPr="007D5879">
              <w:rPr>
                <w:rFonts w:ascii="等线" w:eastAsia="等线" w:hAnsi="等线"/>
                <w:bCs/>
                <w:color w:val="000000"/>
              </w:rPr>
              <w:t>）</w:t>
            </w:r>
          </w:p>
        </w:tc>
      </w:tr>
      <w:tr w:rsidR="004D0F6C" w:rsidRPr="007D5879" w14:paraId="16C80CD1" w14:textId="77777777">
        <w:trPr>
          <w:trHeight w:val="364"/>
          <w:jc w:val="center"/>
        </w:trPr>
        <w:tc>
          <w:tcPr>
            <w:tcW w:w="1444" w:type="dxa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A2D093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</w:rPr>
            </w:pPr>
            <w:r w:rsidRPr="007D5879">
              <w:rPr>
                <w:rFonts w:ascii="等线" w:eastAsia="等线" w:hAnsi="等线" w:cs="Times New Roman" w:hint="eastAsia"/>
                <w:color w:val="000000"/>
              </w:rPr>
              <w:t>方案规划能力</w:t>
            </w:r>
          </w:p>
        </w:tc>
        <w:tc>
          <w:tcPr>
            <w:tcW w:w="15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286015" w14:textId="77777777" w:rsidR="004D0F6C" w:rsidRPr="007D5879" w:rsidRDefault="004D0F6C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场地规划</w:t>
            </w:r>
          </w:p>
        </w:tc>
        <w:tc>
          <w:tcPr>
            <w:tcW w:w="48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FAE6D0" w14:textId="77777777" w:rsidR="004D0F6C" w:rsidRPr="007D5879" w:rsidRDefault="004D0F6C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根据D</w:t>
            </w:r>
            <w:r w:rsidRPr="007D5879">
              <w:rPr>
                <w:rFonts w:ascii="等线" w:eastAsia="等线" w:hAnsi="等线"/>
                <w:color w:val="000000"/>
              </w:rPr>
              <w:t>JI</w:t>
            </w:r>
            <w:r w:rsidRPr="007D5879">
              <w:rPr>
                <w:rFonts w:ascii="等线" w:eastAsia="等线" w:hAnsi="等线" w:hint="eastAsia"/>
                <w:color w:val="000000"/>
              </w:rPr>
              <w:t>产品类别规划出各类产品存储区域，收货区，发货区；</w:t>
            </w:r>
          </w:p>
          <w:p w14:paraId="0E758398" w14:textId="77777777" w:rsidR="004D0F6C" w:rsidRPr="007D5879" w:rsidRDefault="004D0F6C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场地需求满足D</w:t>
            </w:r>
            <w:r w:rsidRPr="007D5879">
              <w:rPr>
                <w:rFonts w:ascii="等线" w:eastAsia="等线" w:hAnsi="等线"/>
                <w:color w:val="000000"/>
              </w:rPr>
              <w:t>JI</w:t>
            </w:r>
            <w:r w:rsidRPr="007D5879">
              <w:rPr>
                <w:rFonts w:ascii="等线" w:eastAsia="等线" w:hAnsi="等线" w:hint="eastAsia"/>
                <w:color w:val="000000"/>
              </w:rPr>
              <w:t>业务</w:t>
            </w:r>
            <w:r w:rsidR="00E3103F" w:rsidRPr="007D5879">
              <w:rPr>
                <w:rFonts w:ascii="等线" w:eastAsia="等线" w:hAnsi="等线"/>
                <w:color w:val="000000"/>
              </w:rPr>
              <w:t>3</w:t>
            </w:r>
            <w:r w:rsidRPr="007D5879">
              <w:rPr>
                <w:rFonts w:ascii="等线" w:eastAsia="等线" w:hAnsi="等线"/>
                <w:color w:val="000000"/>
              </w:rPr>
              <w:t>0%</w:t>
            </w:r>
            <w:r w:rsidRPr="007D5879">
              <w:rPr>
                <w:rFonts w:ascii="等线" w:eastAsia="等线" w:hAnsi="等线" w:hint="eastAsia"/>
                <w:color w:val="000000"/>
              </w:rPr>
              <w:t>的临时弹性浮动要求；</w:t>
            </w:r>
          </w:p>
        </w:tc>
        <w:tc>
          <w:tcPr>
            <w:tcW w:w="1881" w:type="dxa"/>
            <w:vAlign w:val="center"/>
          </w:tcPr>
          <w:p w14:paraId="4D462361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</w:rPr>
            </w:pPr>
          </w:p>
        </w:tc>
      </w:tr>
      <w:tr w:rsidR="004D0F6C" w:rsidRPr="007D5879" w14:paraId="26A68715" w14:textId="77777777">
        <w:trPr>
          <w:trHeight w:val="364"/>
          <w:jc w:val="center"/>
        </w:trPr>
        <w:tc>
          <w:tcPr>
            <w:tcW w:w="1444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A079D5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</w:rPr>
            </w:pPr>
          </w:p>
        </w:tc>
        <w:tc>
          <w:tcPr>
            <w:tcW w:w="15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6E93EF" w14:textId="77777777" w:rsidR="004D0F6C" w:rsidRPr="007D5879" w:rsidRDefault="004D0F6C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业务方案设计</w:t>
            </w:r>
          </w:p>
        </w:tc>
        <w:tc>
          <w:tcPr>
            <w:tcW w:w="48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2DEA1A" w14:textId="77777777" w:rsidR="004D0F6C" w:rsidRPr="007D5879" w:rsidRDefault="004D0F6C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根据D</w:t>
            </w:r>
            <w:r w:rsidRPr="007D5879">
              <w:rPr>
                <w:rFonts w:ascii="等线" w:eastAsia="等线" w:hAnsi="等线"/>
                <w:color w:val="000000"/>
              </w:rPr>
              <w:t>JI</w:t>
            </w:r>
            <w:r w:rsidRPr="007D5879">
              <w:rPr>
                <w:rFonts w:ascii="等线" w:eastAsia="等线" w:hAnsi="等线" w:hint="eastAsia"/>
                <w:color w:val="000000"/>
              </w:rPr>
              <w:t>业务诉求提供整体业务交付方案；</w:t>
            </w:r>
          </w:p>
        </w:tc>
        <w:tc>
          <w:tcPr>
            <w:tcW w:w="1881" w:type="dxa"/>
            <w:vAlign w:val="center"/>
          </w:tcPr>
          <w:p w14:paraId="537ABCB6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</w:rPr>
            </w:pPr>
          </w:p>
        </w:tc>
      </w:tr>
      <w:tr w:rsidR="004D0F6C" w:rsidRPr="007D5879" w14:paraId="52D66EF4" w14:textId="77777777">
        <w:trPr>
          <w:trHeight w:val="364"/>
          <w:jc w:val="center"/>
        </w:trPr>
        <w:tc>
          <w:tcPr>
            <w:tcW w:w="1444" w:type="dxa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98F8DC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</w:rPr>
            </w:pPr>
            <w:r w:rsidRPr="007D5879">
              <w:rPr>
                <w:rFonts w:ascii="等线" w:eastAsia="等线" w:hAnsi="等线" w:cs="Times New Roman" w:hint="eastAsia"/>
                <w:color w:val="000000"/>
              </w:rPr>
              <w:t>人员及现场管理能力</w:t>
            </w:r>
          </w:p>
        </w:tc>
        <w:tc>
          <w:tcPr>
            <w:tcW w:w="15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8FEDA8" w14:textId="77777777" w:rsidR="004D0F6C" w:rsidRPr="007D5879" w:rsidRDefault="004D0F6C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员工培训</w:t>
            </w:r>
          </w:p>
        </w:tc>
        <w:tc>
          <w:tcPr>
            <w:tcW w:w="48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9D28CA" w14:textId="77777777" w:rsidR="004D0F6C" w:rsidRPr="007D5879" w:rsidRDefault="004D0F6C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能根据D</w:t>
            </w:r>
            <w:r w:rsidRPr="007D5879">
              <w:rPr>
                <w:rFonts w:ascii="等线" w:eastAsia="等线" w:hAnsi="等线"/>
                <w:color w:val="000000"/>
              </w:rPr>
              <w:t>JI</w:t>
            </w:r>
            <w:r w:rsidRPr="007D5879">
              <w:rPr>
                <w:rFonts w:ascii="等线" w:eastAsia="等线" w:hAnsi="等线" w:hint="eastAsia"/>
                <w:color w:val="000000"/>
              </w:rPr>
              <w:t>业务场景的更新迭代及时对员工进行培训赋能；</w:t>
            </w:r>
          </w:p>
        </w:tc>
        <w:tc>
          <w:tcPr>
            <w:tcW w:w="1881" w:type="dxa"/>
            <w:vAlign w:val="center"/>
          </w:tcPr>
          <w:p w14:paraId="7432904A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</w:rPr>
            </w:pPr>
          </w:p>
        </w:tc>
      </w:tr>
      <w:tr w:rsidR="004D0F6C" w:rsidRPr="007D5879" w14:paraId="5A72FD8C" w14:textId="77777777">
        <w:trPr>
          <w:trHeight w:val="364"/>
          <w:jc w:val="center"/>
        </w:trPr>
        <w:tc>
          <w:tcPr>
            <w:tcW w:w="1444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6B5B17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</w:rPr>
            </w:pPr>
          </w:p>
        </w:tc>
        <w:tc>
          <w:tcPr>
            <w:tcW w:w="15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9229AB" w14:textId="77777777" w:rsidR="004D0F6C" w:rsidRPr="007D5879" w:rsidRDefault="004D0F6C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应急管理</w:t>
            </w:r>
          </w:p>
        </w:tc>
        <w:tc>
          <w:tcPr>
            <w:tcW w:w="48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555452" w14:textId="77777777" w:rsidR="004D0F6C" w:rsidRPr="007D5879" w:rsidRDefault="004D0F6C">
            <w:pPr>
              <w:rPr>
                <w:rFonts w:ascii="等线" w:eastAsia="等线" w:hAnsi="等线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对影响仓库</w:t>
            </w:r>
            <w:r w:rsidR="00453E73" w:rsidRPr="007D5879">
              <w:rPr>
                <w:rFonts w:ascii="等线" w:eastAsia="等线" w:hAnsi="等线" w:hint="eastAsia"/>
                <w:color w:val="000000"/>
              </w:rPr>
              <w:t>安全管理运作的突发事件具有明确的应急事件处理机制。</w:t>
            </w:r>
          </w:p>
        </w:tc>
        <w:tc>
          <w:tcPr>
            <w:tcW w:w="1881" w:type="dxa"/>
            <w:vAlign w:val="center"/>
          </w:tcPr>
          <w:p w14:paraId="3A90A767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</w:rPr>
            </w:pPr>
          </w:p>
        </w:tc>
      </w:tr>
      <w:tr w:rsidR="004D0F6C" w:rsidRPr="007D5879" w14:paraId="5D8CF694" w14:textId="77777777">
        <w:trPr>
          <w:trHeight w:val="364"/>
          <w:jc w:val="center"/>
        </w:trPr>
        <w:tc>
          <w:tcPr>
            <w:tcW w:w="1444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75C99E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</w:rPr>
            </w:pPr>
          </w:p>
        </w:tc>
        <w:tc>
          <w:tcPr>
            <w:tcW w:w="15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C45923" w14:textId="77777777" w:rsidR="004D0F6C" w:rsidRPr="007D5879" w:rsidRDefault="004D0F6C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8</w:t>
            </w:r>
            <w:r w:rsidRPr="007D5879">
              <w:rPr>
                <w:rFonts w:ascii="等线" w:eastAsia="等线" w:hAnsi="等线"/>
                <w:color w:val="000000"/>
              </w:rPr>
              <w:t>S</w:t>
            </w:r>
            <w:r w:rsidRPr="007D5879">
              <w:rPr>
                <w:rFonts w:ascii="等线" w:eastAsia="等线" w:hAnsi="等线" w:hint="eastAsia"/>
                <w:color w:val="000000"/>
              </w:rPr>
              <w:t>管理</w:t>
            </w:r>
          </w:p>
        </w:tc>
        <w:tc>
          <w:tcPr>
            <w:tcW w:w="48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9C6A08" w14:textId="77777777" w:rsidR="004D0F6C" w:rsidRPr="007D5879" w:rsidRDefault="004D0F6C">
            <w:pPr>
              <w:rPr>
                <w:rFonts w:ascii="等线" w:eastAsia="等线" w:hAnsi="等线" w:hint="eastAsia"/>
                <w:color w:val="000000"/>
              </w:rPr>
            </w:pPr>
            <w:r w:rsidRPr="007D5879">
              <w:rPr>
                <w:rFonts w:ascii="等线" w:eastAsia="等线" w:hAnsi="等线" w:hint="eastAsia"/>
                <w:color w:val="000000"/>
              </w:rPr>
              <w:t>仓库现场</w:t>
            </w:r>
            <w:r w:rsidR="00393915" w:rsidRPr="007D5879">
              <w:rPr>
                <w:rFonts w:ascii="等线" w:eastAsia="等线" w:hAnsi="等线" w:hint="eastAsia"/>
                <w:color w:val="000000"/>
              </w:rPr>
              <w:t>、</w:t>
            </w:r>
            <w:r w:rsidR="00792153" w:rsidRPr="007D5879">
              <w:rPr>
                <w:rFonts w:ascii="等线" w:eastAsia="等线" w:hAnsi="等线" w:hint="eastAsia"/>
                <w:color w:val="000000"/>
              </w:rPr>
              <w:t>场地</w:t>
            </w:r>
            <w:r w:rsidRPr="007D5879">
              <w:rPr>
                <w:rFonts w:ascii="等线" w:eastAsia="等线" w:hAnsi="等线" w:hint="eastAsia"/>
                <w:color w:val="000000"/>
              </w:rPr>
              <w:t>满足8</w:t>
            </w:r>
            <w:r w:rsidRPr="007D5879">
              <w:rPr>
                <w:rFonts w:ascii="等线" w:eastAsia="等线" w:hAnsi="等线"/>
                <w:color w:val="000000"/>
              </w:rPr>
              <w:t>S</w:t>
            </w:r>
            <w:r w:rsidRPr="007D5879">
              <w:rPr>
                <w:rFonts w:ascii="等线" w:eastAsia="等线" w:hAnsi="等线" w:hint="eastAsia"/>
                <w:color w:val="000000"/>
              </w:rPr>
              <w:t>管理要求</w:t>
            </w:r>
          </w:p>
        </w:tc>
        <w:tc>
          <w:tcPr>
            <w:tcW w:w="1881" w:type="dxa"/>
            <w:vAlign w:val="center"/>
          </w:tcPr>
          <w:p w14:paraId="479C9856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</w:rPr>
            </w:pPr>
          </w:p>
        </w:tc>
      </w:tr>
      <w:tr w:rsidR="004D0F6C" w:rsidRPr="007D5879" w14:paraId="0E197F94" w14:textId="77777777">
        <w:trPr>
          <w:trHeight w:val="364"/>
          <w:jc w:val="center"/>
        </w:trPr>
        <w:tc>
          <w:tcPr>
            <w:tcW w:w="1444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DC75B8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</w:rPr>
            </w:pPr>
          </w:p>
        </w:tc>
        <w:tc>
          <w:tcPr>
            <w:tcW w:w="15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9CC12D" w14:textId="77777777" w:rsidR="004D0F6C" w:rsidRPr="007D5879" w:rsidRDefault="004D0F6C">
            <w:pPr>
              <w:rPr>
                <w:rFonts w:ascii="等线" w:eastAsia="等线" w:hAnsi="等线" w:cs="Arial" w:hint="eastAsia"/>
                <w:color w:val="000000"/>
              </w:rPr>
            </w:pPr>
            <w:r w:rsidRPr="007D5879">
              <w:rPr>
                <w:rFonts w:ascii="等线" w:eastAsia="等线" w:hAnsi="等线" w:cs="Arial" w:hint="eastAsia"/>
                <w:color w:val="000000"/>
              </w:rPr>
              <w:t>人员调配能力</w:t>
            </w:r>
          </w:p>
        </w:tc>
        <w:tc>
          <w:tcPr>
            <w:tcW w:w="48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ABB112" w14:textId="77777777" w:rsidR="004D0F6C" w:rsidRPr="007D5879" w:rsidRDefault="004D0F6C">
            <w:pPr>
              <w:rPr>
                <w:rFonts w:ascii="等线" w:eastAsia="等线" w:hAnsi="等线" w:cs="Arial" w:hint="eastAsia"/>
                <w:strike/>
                <w:color w:val="000000"/>
              </w:rPr>
            </w:pPr>
            <w:r w:rsidRPr="007D5879">
              <w:rPr>
                <w:rFonts w:ascii="等线" w:eastAsia="等线" w:hAnsi="等线" w:cs="Arial" w:hint="eastAsia"/>
                <w:color w:val="000000"/>
              </w:rPr>
              <w:t>日常可接受预测操作量至少30%的弹性能力，可接受D</w:t>
            </w:r>
            <w:r w:rsidRPr="007D5879">
              <w:rPr>
                <w:rFonts w:ascii="等线" w:eastAsia="等线" w:hAnsi="等线" w:cs="Arial"/>
                <w:color w:val="000000"/>
              </w:rPr>
              <w:t>JI</w:t>
            </w:r>
            <w:r w:rsidRPr="007D5879">
              <w:rPr>
                <w:rFonts w:ascii="等线" w:eastAsia="等线" w:hAnsi="等线" w:cs="Arial" w:hint="eastAsia"/>
                <w:color w:val="000000"/>
              </w:rPr>
              <w:t>加班需求(可能涉及周六周日及节假日</w:t>
            </w:r>
            <w:r w:rsidRPr="007D5879">
              <w:rPr>
                <w:rFonts w:ascii="等线" w:eastAsia="等线" w:hAnsi="等线" w:cs="Arial"/>
                <w:color w:val="000000"/>
              </w:rPr>
              <w:t>)</w:t>
            </w:r>
            <w:r w:rsidRPr="007D5879">
              <w:rPr>
                <w:rFonts w:ascii="等线" w:eastAsia="等线" w:hAnsi="等线" w:cs="Arial" w:hint="eastAsia"/>
                <w:color w:val="000000"/>
              </w:rPr>
              <w:t>；</w:t>
            </w:r>
            <w:r w:rsidR="00702041" w:rsidRPr="007D5879">
              <w:rPr>
                <w:rFonts w:ascii="等线" w:eastAsia="等线" w:hAnsi="等线" w:cs="Arial" w:hint="eastAsia"/>
                <w:strike/>
                <w:color w:val="000000"/>
              </w:rPr>
              <w:t xml:space="preserve"> </w:t>
            </w:r>
          </w:p>
        </w:tc>
        <w:tc>
          <w:tcPr>
            <w:tcW w:w="1881" w:type="dxa"/>
            <w:vAlign w:val="center"/>
          </w:tcPr>
          <w:p w14:paraId="60B4AB38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</w:rPr>
            </w:pPr>
          </w:p>
        </w:tc>
      </w:tr>
      <w:tr w:rsidR="00931DDB" w:rsidRPr="007D5879" w14:paraId="7DE58D36" w14:textId="77777777">
        <w:trPr>
          <w:trHeight w:val="364"/>
          <w:jc w:val="center"/>
        </w:trPr>
        <w:tc>
          <w:tcPr>
            <w:tcW w:w="1444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400A64" w14:textId="77777777" w:rsidR="00931DDB" w:rsidRPr="007D5879" w:rsidRDefault="00931DDB" w:rsidP="00931DDB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</w:rPr>
            </w:pPr>
          </w:p>
        </w:tc>
        <w:tc>
          <w:tcPr>
            <w:tcW w:w="15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DB4597" w14:textId="77777777" w:rsidR="00931DDB" w:rsidRPr="007D5879" w:rsidRDefault="00931DDB" w:rsidP="00931DDB">
            <w:pPr>
              <w:rPr>
                <w:rFonts w:ascii="等线" w:eastAsia="等线" w:hAnsi="等线" w:cs="Arial" w:hint="eastAsia"/>
                <w:color w:val="000000"/>
              </w:rPr>
            </w:pPr>
            <w:r w:rsidRPr="007D5879">
              <w:rPr>
                <w:rFonts w:ascii="等线" w:eastAsia="等线" w:hAnsi="等线" w:cs="Arial" w:hint="eastAsia"/>
                <w:color w:val="000000"/>
              </w:rPr>
              <w:t>人员资质</w:t>
            </w:r>
          </w:p>
        </w:tc>
        <w:tc>
          <w:tcPr>
            <w:tcW w:w="48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099297" w14:textId="77777777" w:rsidR="00931DDB" w:rsidRPr="007D5879" w:rsidRDefault="00931DDB" w:rsidP="00931DDB">
            <w:pPr>
              <w:rPr>
                <w:rFonts w:ascii="等线" w:eastAsia="等线" w:hAnsi="等线" w:cs="Arial"/>
                <w:color w:val="000000"/>
              </w:rPr>
            </w:pPr>
            <w:r w:rsidRPr="007D5879">
              <w:rPr>
                <w:rFonts w:ascii="等线" w:eastAsia="等线" w:hAnsi="等线" w:cs="Arial" w:hint="eastAsia"/>
                <w:color w:val="000000"/>
              </w:rPr>
              <w:t>收发存三权分立</w:t>
            </w:r>
            <w:r w:rsidR="00C94C1E" w:rsidRPr="007D5879">
              <w:rPr>
                <w:rFonts w:ascii="等线" w:eastAsia="等线" w:hAnsi="等线" w:cs="Arial" w:hint="eastAsia"/>
                <w:color w:val="000000"/>
              </w:rPr>
              <w:t>、账实管理分立</w:t>
            </w:r>
          </w:p>
          <w:p w14:paraId="5F498870" w14:textId="77777777" w:rsidR="00931DDB" w:rsidRPr="007D5879" w:rsidRDefault="00B16EBB" w:rsidP="00931DDB">
            <w:pPr>
              <w:rPr>
                <w:rFonts w:ascii="等线" w:eastAsia="等线" w:hAnsi="等线" w:cs="Arial"/>
                <w:color w:val="000000"/>
              </w:rPr>
            </w:pPr>
            <w:r w:rsidRPr="007D5879">
              <w:rPr>
                <w:rFonts w:ascii="等线" w:eastAsia="等线" w:hAnsi="等线" w:cs="Arial" w:hint="eastAsia"/>
                <w:color w:val="000000"/>
              </w:rPr>
              <w:t>核心岗位</w:t>
            </w:r>
            <w:r w:rsidR="00221677" w:rsidRPr="007D5879">
              <w:rPr>
                <w:rFonts w:ascii="等线" w:eastAsia="等线" w:hAnsi="等线" w:cs="Arial" w:hint="eastAsia"/>
                <w:color w:val="000000"/>
              </w:rPr>
              <w:t>（经理、主管、组长）</w:t>
            </w:r>
            <w:r w:rsidR="00931DDB" w:rsidRPr="007D5879">
              <w:rPr>
                <w:rFonts w:ascii="等线" w:eastAsia="等线" w:hAnsi="等线" w:cs="Arial" w:hint="eastAsia"/>
                <w:color w:val="000000"/>
              </w:rPr>
              <w:t>DJI</w:t>
            </w:r>
            <w:r w:rsidR="00B75CBB" w:rsidRPr="007D5879">
              <w:rPr>
                <w:rFonts w:ascii="等线" w:eastAsia="等线" w:hAnsi="等线" w:cs="Arial" w:hint="eastAsia"/>
                <w:color w:val="000000"/>
              </w:rPr>
              <w:t>面试/</w:t>
            </w:r>
            <w:r w:rsidR="00931DDB" w:rsidRPr="007D5879">
              <w:rPr>
                <w:rFonts w:ascii="等线" w:eastAsia="等线" w:hAnsi="等线" w:cs="Arial" w:hint="eastAsia"/>
                <w:color w:val="000000"/>
              </w:rPr>
              <w:t>认证</w:t>
            </w:r>
            <w:r w:rsidR="00B75CBB" w:rsidRPr="007D5879">
              <w:rPr>
                <w:rFonts w:ascii="等线" w:eastAsia="等线" w:hAnsi="等线" w:cs="Arial" w:hint="eastAsia"/>
                <w:color w:val="000000"/>
              </w:rPr>
              <w:t>上岗</w:t>
            </w:r>
          </w:p>
          <w:p w14:paraId="23042BDF" w14:textId="77777777" w:rsidR="005F13F7" w:rsidRPr="007D5879" w:rsidRDefault="0095656E" w:rsidP="005F13F7">
            <w:pPr>
              <w:rPr>
                <w:rFonts w:ascii="等线" w:eastAsia="等线" w:hAnsi="等线" w:cs="Arial" w:hint="eastAsia"/>
                <w:color w:val="000000"/>
              </w:rPr>
            </w:pPr>
            <w:r w:rsidRPr="007D5879">
              <w:rPr>
                <w:rFonts w:ascii="等线" w:eastAsia="等线" w:hAnsi="等线" w:cs="Arial" w:hint="eastAsia"/>
                <w:color w:val="000000"/>
              </w:rPr>
              <w:t>检验员矫正后视力&gt;</w:t>
            </w:r>
            <w:r w:rsidRPr="007D5879">
              <w:rPr>
                <w:rFonts w:ascii="等线" w:eastAsia="等线" w:hAnsi="等线" w:cs="Arial"/>
                <w:color w:val="000000"/>
              </w:rPr>
              <w:t>1.0</w:t>
            </w:r>
            <w:r w:rsidR="005F13F7" w:rsidRPr="007D5879">
              <w:rPr>
                <w:rFonts w:ascii="等线" w:eastAsia="等线" w:hAnsi="等线" w:cs="Arial" w:hint="eastAsia"/>
                <w:color w:val="000000"/>
              </w:rPr>
              <w:t>，</w:t>
            </w:r>
          </w:p>
        </w:tc>
        <w:tc>
          <w:tcPr>
            <w:tcW w:w="1881" w:type="dxa"/>
            <w:vAlign w:val="center"/>
          </w:tcPr>
          <w:p w14:paraId="7213D529" w14:textId="77777777" w:rsidR="00931DDB" w:rsidRPr="007D5879" w:rsidRDefault="00931DDB" w:rsidP="00B16EBB">
            <w:pPr>
              <w:rPr>
                <w:rFonts w:ascii="等线" w:eastAsia="等线" w:hAnsi="等线" w:hint="eastAsia"/>
                <w:b/>
                <w:bCs/>
                <w:color w:val="000000"/>
              </w:rPr>
            </w:pPr>
          </w:p>
        </w:tc>
      </w:tr>
      <w:tr w:rsidR="00931DDB" w:rsidRPr="00D86751" w14:paraId="65D24933" w14:textId="77777777">
        <w:trPr>
          <w:trHeight w:val="364"/>
          <w:jc w:val="center"/>
        </w:trPr>
        <w:tc>
          <w:tcPr>
            <w:tcW w:w="1444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67529E" w14:textId="77777777" w:rsidR="00931DDB" w:rsidRPr="007D5879" w:rsidRDefault="00931DDB" w:rsidP="00931DDB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</w:rPr>
            </w:pPr>
          </w:p>
        </w:tc>
        <w:tc>
          <w:tcPr>
            <w:tcW w:w="15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D956EF" w14:textId="77777777" w:rsidR="00931DDB" w:rsidRPr="007D5879" w:rsidRDefault="00931DDB" w:rsidP="00931DDB">
            <w:pPr>
              <w:rPr>
                <w:rFonts w:ascii="等线" w:eastAsia="等线" w:hAnsi="等线" w:cs="Arial" w:hint="eastAsia"/>
                <w:color w:val="000000"/>
              </w:rPr>
            </w:pPr>
            <w:r w:rsidRPr="007D5879">
              <w:rPr>
                <w:rFonts w:ascii="等线" w:eastAsia="等线" w:hAnsi="等线" w:cs="Arial" w:hint="eastAsia"/>
                <w:color w:val="000000"/>
              </w:rPr>
              <w:t>管理运营能力</w:t>
            </w:r>
          </w:p>
        </w:tc>
        <w:tc>
          <w:tcPr>
            <w:tcW w:w="48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E8D900" w14:textId="77777777" w:rsidR="00931DDB" w:rsidRPr="007D5879" w:rsidRDefault="00D86751" w:rsidP="00931DDB">
            <w:pPr>
              <w:rPr>
                <w:rFonts w:ascii="等线" w:eastAsia="等线" w:hAnsi="等线" w:cs="Arial" w:hint="eastAsia"/>
                <w:color w:val="000000"/>
                <w:highlight w:val="yellow"/>
              </w:rPr>
            </w:pPr>
            <w:r>
              <w:rPr>
                <w:rFonts w:ascii="等线" w:eastAsia="等线" w:hAnsi="等线" w:cs="Arial" w:hint="eastAsia"/>
                <w:color w:val="000000"/>
              </w:rPr>
              <w:t>有类似业务</w:t>
            </w:r>
            <w:r w:rsidR="00931DDB" w:rsidRPr="007D5879">
              <w:rPr>
                <w:rFonts w:ascii="等线" w:eastAsia="等线" w:hAnsi="等线" w:cs="Arial" w:hint="eastAsia"/>
                <w:color w:val="000000"/>
              </w:rPr>
              <w:t>管理经验及能力</w:t>
            </w:r>
          </w:p>
        </w:tc>
        <w:tc>
          <w:tcPr>
            <w:tcW w:w="1881" w:type="dxa"/>
            <w:vAlign w:val="center"/>
          </w:tcPr>
          <w:p w14:paraId="53D9CE75" w14:textId="77777777" w:rsidR="00931DDB" w:rsidRPr="007D5879" w:rsidRDefault="00931DDB" w:rsidP="00931DDB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</w:rPr>
            </w:pPr>
          </w:p>
        </w:tc>
      </w:tr>
      <w:tr w:rsidR="00931DDB" w:rsidRPr="007D5879" w14:paraId="480B8C6C" w14:textId="77777777">
        <w:trPr>
          <w:trHeight w:val="364"/>
          <w:jc w:val="center"/>
        </w:trPr>
        <w:tc>
          <w:tcPr>
            <w:tcW w:w="14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4F1C8B" w14:textId="77777777" w:rsidR="00931DDB" w:rsidRPr="007D5879" w:rsidRDefault="00931DDB" w:rsidP="00931DDB">
            <w:pPr>
              <w:rPr>
                <w:rFonts w:ascii="等线" w:eastAsia="等线" w:hAnsi="等线" w:cs="Arial" w:hint="eastAsia"/>
                <w:color w:val="000000"/>
              </w:rPr>
            </w:pPr>
            <w:r w:rsidRPr="007D5879">
              <w:rPr>
                <w:rFonts w:ascii="等线" w:eastAsia="等线" w:hAnsi="等线" w:cs="Arial" w:hint="eastAsia"/>
                <w:color w:val="000000"/>
              </w:rPr>
              <w:t>I</w:t>
            </w:r>
            <w:r w:rsidRPr="007D5879">
              <w:rPr>
                <w:rFonts w:ascii="等线" w:eastAsia="等线" w:hAnsi="等线" w:cs="Arial"/>
                <w:color w:val="000000"/>
              </w:rPr>
              <w:t>T</w:t>
            </w:r>
            <w:r w:rsidRPr="007D5879">
              <w:rPr>
                <w:rFonts w:ascii="等线" w:eastAsia="等线" w:hAnsi="等线" w:cs="Arial" w:hint="eastAsia"/>
                <w:color w:val="000000"/>
              </w:rPr>
              <w:t>能力</w:t>
            </w:r>
          </w:p>
        </w:tc>
        <w:tc>
          <w:tcPr>
            <w:tcW w:w="15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06D35E" w14:textId="77777777" w:rsidR="00931DDB" w:rsidRPr="007D5879" w:rsidRDefault="00931DDB" w:rsidP="00931DDB">
            <w:pPr>
              <w:rPr>
                <w:rFonts w:ascii="等线" w:eastAsia="等线" w:hAnsi="等线" w:cs="Arial" w:hint="eastAsia"/>
                <w:color w:val="000000"/>
              </w:rPr>
            </w:pPr>
            <w:r w:rsidRPr="007D5879">
              <w:rPr>
                <w:rFonts w:ascii="等线" w:eastAsia="等线" w:hAnsi="等线" w:cs="Arial" w:hint="eastAsia"/>
                <w:color w:val="000000"/>
              </w:rPr>
              <w:t>IT系统能力</w:t>
            </w:r>
          </w:p>
        </w:tc>
        <w:tc>
          <w:tcPr>
            <w:tcW w:w="487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E792F2" w14:textId="77777777" w:rsidR="00931DDB" w:rsidRPr="007D5879" w:rsidRDefault="00147B0F" w:rsidP="00A23AE3">
            <w:pPr>
              <w:rPr>
                <w:rFonts w:ascii="等线" w:eastAsia="等线" w:hAnsi="等线" w:cs="Arial" w:hint="eastAsia"/>
                <w:color w:val="000000"/>
              </w:rPr>
            </w:pPr>
            <w:r w:rsidRPr="007D5879">
              <w:rPr>
                <w:rFonts w:ascii="等线" w:eastAsia="等线" w:hAnsi="等线" w:cs="Arial" w:hint="eastAsia"/>
                <w:color w:val="000000"/>
              </w:rPr>
              <w:t>方案用D</w:t>
            </w:r>
            <w:r w:rsidRPr="007D5879">
              <w:rPr>
                <w:rFonts w:ascii="等线" w:eastAsia="等线" w:hAnsi="等线" w:cs="Arial"/>
                <w:color w:val="000000"/>
              </w:rPr>
              <w:t>J</w:t>
            </w:r>
            <w:r w:rsidR="00702041">
              <w:rPr>
                <w:rFonts w:ascii="等线" w:eastAsia="等线" w:hAnsi="等线" w:cs="Arial"/>
                <w:color w:val="000000"/>
              </w:rPr>
              <w:t>I</w:t>
            </w:r>
            <w:r w:rsidRPr="007D5879">
              <w:rPr>
                <w:rFonts w:ascii="等线" w:eastAsia="等线" w:hAnsi="等线" w:cs="Arial"/>
                <w:color w:val="000000"/>
              </w:rPr>
              <w:t xml:space="preserve"> </w:t>
            </w:r>
            <w:r w:rsidRPr="007D5879">
              <w:rPr>
                <w:rFonts w:ascii="等线" w:eastAsia="等线" w:hAnsi="等线" w:cs="Arial" w:hint="eastAsia"/>
                <w:color w:val="000000"/>
              </w:rPr>
              <w:t>的仓储系统</w:t>
            </w:r>
            <w:r w:rsidR="00742F09" w:rsidRPr="007D5879">
              <w:rPr>
                <w:rFonts w:ascii="等线" w:eastAsia="等线" w:hAnsi="等线" w:cs="Arial" w:hint="eastAsia"/>
                <w:color w:val="000000"/>
              </w:rPr>
              <w:t xml:space="preserve"> </w:t>
            </w:r>
          </w:p>
        </w:tc>
        <w:tc>
          <w:tcPr>
            <w:tcW w:w="1881" w:type="dxa"/>
            <w:vAlign w:val="center"/>
          </w:tcPr>
          <w:p w14:paraId="1FFD0091" w14:textId="77777777" w:rsidR="00931DDB" w:rsidRPr="007D5879" w:rsidRDefault="00931DDB" w:rsidP="00931DDB">
            <w:pPr>
              <w:rPr>
                <w:rFonts w:ascii="等线" w:eastAsia="等线" w:hAnsi="等线"/>
                <w:color w:val="000000"/>
              </w:rPr>
            </w:pPr>
          </w:p>
        </w:tc>
      </w:tr>
    </w:tbl>
    <w:p w14:paraId="7E16EB97" w14:textId="77777777" w:rsidR="004D0F6C" w:rsidRPr="00742F09" w:rsidRDefault="004D0F6C">
      <w:pPr>
        <w:rPr>
          <w:rFonts w:ascii="等线" w:eastAsia="等线" w:hAnsi="等线" w:hint="eastAsia"/>
          <w:color w:val="000000"/>
          <w:lang w:bidi="ar"/>
        </w:rPr>
      </w:pPr>
    </w:p>
    <w:p w14:paraId="5058F052" w14:textId="77777777" w:rsidR="004D0F6C" w:rsidRPr="007D5879" w:rsidRDefault="004D0F6C">
      <w:pPr>
        <w:pStyle w:val="3"/>
        <w:spacing w:line="240" w:lineRule="auto"/>
        <w:rPr>
          <w:rFonts w:ascii="等线" w:eastAsia="等线" w:hAnsi="等线" w:hint="eastAsia"/>
          <w:color w:val="000000"/>
        </w:rPr>
      </w:pPr>
      <w:r w:rsidRPr="007D5879">
        <w:rPr>
          <w:rFonts w:ascii="等线" w:eastAsia="等线" w:hAnsi="等线" w:hint="eastAsia"/>
          <w:color w:val="000000"/>
        </w:rPr>
        <w:t>4.4</w:t>
      </w:r>
      <w:r w:rsidRPr="007D5879">
        <w:rPr>
          <w:rFonts w:ascii="等线" w:eastAsia="等线" w:hAnsi="等线"/>
          <w:color w:val="000000"/>
        </w:rPr>
        <w:t xml:space="preserve"> </w:t>
      </w:r>
      <w:r w:rsidRPr="007D5879">
        <w:rPr>
          <w:rFonts w:ascii="等线" w:eastAsia="等线" w:hAnsi="等线" w:hint="eastAsia"/>
          <w:color w:val="000000"/>
        </w:rPr>
        <w:t xml:space="preserve">业务运营需求 </w:t>
      </w:r>
    </w:p>
    <w:p w14:paraId="7F086C5A" w14:textId="77777777" w:rsidR="004D0F6C" w:rsidRPr="007D5879" w:rsidRDefault="004D0F6C">
      <w:pPr>
        <w:jc w:val="center"/>
        <w:rPr>
          <w:rFonts w:ascii="等线" w:eastAsia="等线" w:hAnsi="等线"/>
          <w:color w:val="000000"/>
        </w:rPr>
      </w:pPr>
      <w:r w:rsidRPr="007D5879">
        <w:rPr>
          <w:rFonts w:ascii="等线" w:eastAsia="等线" w:hAnsi="等线" w:hint="eastAsia"/>
          <w:color w:val="000000"/>
        </w:rPr>
        <w:t>表</w:t>
      </w:r>
      <w:r w:rsidRPr="007D5879">
        <w:rPr>
          <w:rFonts w:ascii="等线" w:eastAsia="等线" w:hAnsi="等线"/>
          <w:color w:val="000000"/>
        </w:rPr>
        <w:t>4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4"/>
        <w:gridCol w:w="1135"/>
        <w:gridCol w:w="5166"/>
        <w:gridCol w:w="1843"/>
      </w:tblGrid>
      <w:tr w:rsidR="004D0F6C" w:rsidRPr="007D5879" w14:paraId="270FFF36" w14:textId="77777777">
        <w:trPr>
          <w:jc w:val="center"/>
        </w:trPr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31AE7D" w14:textId="77777777" w:rsidR="004D0F6C" w:rsidRPr="007D5879" w:rsidRDefault="004D0F6C">
            <w:pPr>
              <w:jc w:val="center"/>
              <w:rPr>
                <w:rFonts w:ascii="等线" w:eastAsia="等线" w:hAnsi="等线"/>
                <w:b/>
                <w:bCs/>
                <w:color w:val="000000"/>
              </w:rPr>
            </w:pPr>
            <w:r w:rsidRPr="007D5879">
              <w:rPr>
                <w:rFonts w:ascii="等线" w:eastAsia="等线" w:hAnsi="等线" w:hint="eastAsia"/>
                <w:b/>
                <w:bCs/>
                <w:color w:val="000000"/>
              </w:rPr>
              <w:t>模块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FF9333" w14:textId="77777777" w:rsidR="004D0F6C" w:rsidRPr="007D5879" w:rsidRDefault="004D0F6C">
            <w:pPr>
              <w:jc w:val="center"/>
              <w:rPr>
                <w:rFonts w:ascii="等线" w:eastAsia="等线" w:hAnsi="等线"/>
                <w:b/>
                <w:bCs/>
                <w:color w:val="000000"/>
              </w:rPr>
            </w:pPr>
            <w:r w:rsidRPr="007D5879">
              <w:rPr>
                <w:rFonts w:ascii="等线" w:eastAsia="等线" w:hAnsi="等线" w:hint="eastAsia"/>
                <w:b/>
                <w:bCs/>
                <w:color w:val="000000"/>
              </w:rPr>
              <w:t>子模块</w:t>
            </w:r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BF08AA" w14:textId="77777777" w:rsidR="004D0F6C" w:rsidRPr="007D5879" w:rsidRDefault="004D0F6C">
            <w:pPr>
              <w:jc w:val="center"/>
              <w:rPr>
                <w:rFonts w:ascii="等线" w:eastAsia="等线" w:hAnsi="等线"/>
                <w:b/>
                <w:bCs/>
                <w:color w:val="000000"/>
              </w:rPr>
            </w:pPr>
            <w:r w:rsidRPr="007D5879">
              <w:rPr>
                <w:rFonts w:ascii="等线" w:eastAsia="等线" w:hAnsi="等线" w:hint="eastAsia"/>
                <w:b/>
                <w:bCs/>
                <w:color w:val="000000"/>
              </w:rPr>
              <w:t>需求描述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C0760" w14:textId="77777777" w:rsidR="004D0F6C" w:rsidRPr="007D5879" w:rsidRDefault="004D0F6C">
            <w:pPr>
              <w:jc w:val="center"/>
              <w:rPr>
                <w:rFonts w:ascii="等线" w:eastAsia="等线" w:hAnsi="等线"/>
                <w:b/>
                <w:bCs/>
                <w:color w:val="000000"/>
              </w:rPr>
            </w:pPr>
            <w:r w:rsidRPr="007D5879">
              <w:rPr>
                <w:rFonts w:ascii="等线" w:eastAsia="等线" w:hAnsi="等线" w:hint="eastAsia"/>
                <w:b/>
                <w:bCs/>
                <w:color w:val="000000"/>
              </w:rPr>
              <w:t>是否满足</w:t>
            </w:r>
          </w:p>
          <w:p w14:paraId="2373A865" w14:textId="77777777" w:rsidR="004D0F6C" w:rsidRPr="007D5879" w:rsidRDefault="004D0F6C">
            <w:pPr>
              <w:rPr>
                <w:rFonts w:ascii="等线" w:eastAsia="等线" w:hAnsi="等线"/>
                <w:b/>
                <w:bCs/>
                <w:color w:val="000000"/>
              </w:rPr>
            </w:pPr>
            <w:r w:rsidRPr="007D5879">
              <w:rPr>
                <w:rFonts w:ascii="等线" w:eastAsia="等线" w:hAnsi="等线"/>
                <w:bCs/>
                <w:color w:val="000000"/>
              </w:rPr>
              <w:t>（</w:t>
            </w:r>
            <w:r w:rsidRPr="007D5879">
              <w:rPr>
                <w:rFonts w:ascii="等线" w:eastAsia="等线" w:hAnsi="等线" w:cs="Arial" w:hint="eastAsia"/>
                <w:color w:val="000000"/>
              </w:rPr>
              <w:t>如不满足，请在此列同时备注差异说明</w:t>
            </w:r>
            <w:r w:rsidRPr="007D5879">
              <w:rPr>
                <w:rFonts w:ascii="等线" w:eastAsia="等线" w:hAnsi="等线"/>
                <w:bCs/>
                <w:color w:val="000000"/>
              </w:rPr>
              <w:t>）</w:t>
            </w:r>
          </w:p>
        </w:tc>
      </w:tr>
      <w:tr w:rsidR="00235C77" w:rsidRPr="007D5879" w14:paraId="17F8AE90" w14:textId="77777777">
        <w:trPr>
          <w:jc w:val="center"/>
        </w:trPr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BE9043" w14:textId="77777777" w:rsidR="00235C77" w:rsidRPr="007D5879" w:rsidRDefault="00235C77" w:rsidP="00235C77">
            <w:pPr>
              <w:jc w:val="center"/>
              <w:rPr>
                <w:rFonts w:ascii="等线" w:eastAsia="等线" w:hAnsi="等线" w:hint="eastAsia"/>
                <w:bCs/>
                <w:color w:val="000000"/>
              </w:rPr>
            </w:pPr>
            <w:r w:rsidRPr="007D5879">
              <w:rPr>
                <w:rFonts w:ascii="等线" w:eastAsia="等线" w:hAnsi="等线" w:hint="eastAsia"/>
                <w:bCs/>
                <w:color w:val="000000"/>
              </w:rPr>
              <w:t>质量要求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B1256B" w14:textId="77777777" w:rsidR="00235C77" w:rsidRPr="007D5879" w:rsidRDefault="00235C77" w:rsidP="00235C77">
            <w:pPr>
              <w:jc w:val="center"/>
              <w:rPr>
                <w:rFonts w:ascii="等线" w:eastAsia="等线" w:hAnsi="等线"/>
                <w:bCs/>
                <w:color w:val="000000"/>
              </w:rPr>
            </w:pPr>
            <w:r w:rsidRPr="007D5879">
              <w:rPr>
                <w:rFonts w:ascii="等线" w:eastAsia="等线" w:hAnsi="等线" w:hint="eastAsia"/>
                <w:bCs/>
                <w:color w:val="000000"/>
              </w:rPr>
              <w:t>1</w:t>
            </w:r>
            <w:r w:rsidRPr="007D5879">
              <w:rPr>
                <w:rFonts w:ascii="等线" w:eastAsia="等线" w:hAnsi="等线"/>
                <w:bCs/>
                <w:color w:val="000000"/>
              </w:rPr>
              <w:t>.</w:t>
            </w:r>
            <w:r w:rsidRPr="007D5879">
              <w:rPr>
                <w:rFonts w:ascii="等线" w:eastAsia="等线" w:hAnsi="等线" w:hint="eastAsia"/>
                <w:bCs/>
                <w:color w:val="000000"/>
              </w:rPr>
              <w:t>出入库准确</w:t>
            </w:r>
          </w:p>
          <w:p w14:paraId="4EF553DC" w14:textId="77777777" w:rsidR="00235C77" w:rsidRPr="007D5879" w:rsidRDefault="00235C77" w:rsidP="00235C77">
            <w:pPr>
              <w:jc w:val="center"/>
              <w:rPr>
                <w:rFonts w:ascii="等线" w:eastAsia="等线" w:hAnsi="等线" w:hint="eastAsia"/>
                <w:bCs/>
                <w:color w:val="000000"/>
              </w:rPr>
            </w:pPr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9EFE88" w14:textId="77777777" w:rsidR="00235C77" w:rsidRPr="007D5879" w:rsidRDefault="00235C77" w:rsidP="00235C77">
            <w:pPr>
              <w:rPr>
                <w:rFonts w:ascii="等线" w:eastAsia="等线" w:hAnsi="等线" w:hint="eastAsia"/>
                <w:bCs/>
                <w:color w:val="000000"/>
              </w:rPr>
            </w:pPr>
            <w:r w:rsidRPr="007D5879">
              <w:rPr>
                <w:rFonts w:ascii="等线" w:eastAsia="等线" w:hAnsi="等线" w:hint="eastAsia"/>
                <w:bCs/>
                <w:color w:val="000000"/>
              </w:rPr>
              <w:t>供应商按照D</w:t>
            </w:r>
            <w:r w:rsidRPr="007D5879">
              <w:rPr>
                <w:rFonts w:ascii="等线" w:eastAsia="等线" w:hAnsi="等线"/>
                <w:bCs/>
                <w:color w:val="000000"/>
              </w:rPr>
              <w:t>JI</w:t>
            </w:r>
            <w:r w:rsidRPr="007D5879">
              <w:rPr>
                <w:rFonts w:ascii="等线" w:eastAsia="等线" w:hAnsi="等线" w:hint="eastAsia"/>
                <w:bCs/>
                <w:color w:val="000000"/>
              </w:rPr>
              <w:t>要求完成出入库交付</w:t>
            </w:r>
            <w:r w:rsidR="00702041">
              <w:rPr>
                <w:rFonts w:ascii="等线" w:eastAsia="等线" w:hAnsi="等线" w:hint="eastAsia"/>
                <w:bCs/>
                <w:color w:val="000000"/>
              </w:rPr>
              <w:t>;</w:t>
            </w:r>
            <w:r w:rsidRPr="007D5879">
              <w:rPr>
                <w:rFonts w:ascii="等线" w:eastAsia="等线" w:hAnsi="等线" w:hint="eastAsia"/>
                <w:bCs/>
                <w:color w:val="000000"/>
              </w:rPr>
              <w:t>并对出入库质量异常进行赔偿；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7788E" w14:textId="77777777" w:rsidR="00235C77" w:rsidRPr="007D5879" w:rsidRDefault="00235C77" w:rsidP="00235C77">
            <w:pPr>
              <w:jc w:val="center"/>
              <w:rPr>
                <w:rFonts w:ascii="等线" w:eastAsia="等线" w:hAnsi="等线" w:hint="eastAsia"/>
                <w:bCs/>
                <w:color w:val="000000"/>
              </w:rPr>
            </w:pPr>
          </w:p>
        </w:tc>
      </w:tr>
      <w:tr w:rsidR="004D0F6C" w:rsidRPr="007D5879" w14:paraId="69F5C57B" w14:textId="77777777">
        <w:trPr>
          <w:jc w:val="center"/>
        </w:trPr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4D8F06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Cs/>
                <w:color w:val="000000"/>
              </w:rPr>
            </w:pPr>
            <w:r w:rsidRPr="007D5879">
              <w:rPr>
                <w:rFonts w:ascii="等线" w:eastAsia="等线" w:hAnsi="等线" w:hint="eastAsia"/>
                <w:bCs/>
                <w:color w:val="000000"/>
              </w:rPr>
              <w:t>效率要求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74A24F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Cs/>
                <w:color w:val="000000"/>
              </w:rPr>
            </w:pPr>
            <w:r w:rsidRPr="007D5879">
              <w:rPr>
                <w:rFonts w:ascii="等线" w:eastAsia="等线" w:hAnsi="等线" w:hint="eastAsia"/>
                <w:bCs/>
                <w:color w:val="000000"/>
              </w:rPr>
              <w:t>出入库时效</w:t>
            </w:r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839554" w14:textId="77777777" w:rsidR="004D0F6C" w:rsidRPr="007D5879" w:rsidRDefault="004D0F6C">
            <w:pPr>
              <w:rPr>
                <w:rFonts w:ascii="等线" w:eastAsia="等线" w:hAnsi="等线" w:hint="eastAsia"/>
                <w:bCs/>
                <w:color w:val="000000"/>
              </w:rPr>
            </w:pPr>
            <w:r w:rsidRPr="007D5879">
              <w:rPr>
                <w:rFonts w:ascii="等线" w:eastAsia="等线" w:hAnsi="等线" w:hint="eastAsia"/>
                <w:bCs/>
                <w:color w:val="000000"/>
              </w:rPr>
              <w:t>供应商按照D</w:t>
            </w:r>
            <w:r w:rsidRPr="007D5879">
              <w:rPr>
                <w:rFonts w:ascii="等线" w:eastAsia="等线" w:hAnsi="等线"/>
                <w:bCs/>
                <w:color w:val="000000"/>
              </w:rPr>
              <w:t>JI</w:t>
            </w:r>
            <w:r w:rsidRPr="007D5879">
              <w:rPr>
                <w:rFonts w:ascii="等线" w:eastAsia="等线" w:hAnsi="等线" w:hint="eastAsia"/>
                <w:bCs/>
                <w:color w:val="000000"/>
              </w:rPr>
              <w:t>要求达成出入库时效，接受D</w:t>
            </w:r>
            <w:r w:rsidRPr="007D5879">
              <w:rPr>
                <w:rFonts w:ascii="等线" w:eastAsia="等线" w:hAnsi="等线"/>
                <w:bCs/>
                <w:color w:val="000000"/>
              </w:rPr>
              <w:t>JI</w:t>
            </w:r>
            <w:r w:rsidRPr="007D5879">
              <w:rPr>
                <w:rFonts w:ascii="等线" w:eastAsia="等线" w:hAnsi="等线" w:hint="eastAsia"/>
                <w:bCs/>
                <w:color w:val="000000"/>
              </w:rPr>
              <w:t>的相关考核；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48F2F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Cs/>
                <w:color w:val="000000"/>
              </w:rPr>
            </w:pPr>
          </w:p>
        </w:tc>
      </w:tr>
      <w:tr w:rsidR="004D0F6C" w:rsidRPr="007D5879" w14:paraId="194C65A8" w14:textId="77777777">
        <w:trPr>
          <w:jc w:val="center"/>
        </w:trPr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A5DD7F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Cs/>
                <w:color w:val="000000"/>
              </w:rPr>
            </w:pPr>
            <w:r w:rsidRPr="007D5879">
              <w:rPr>
                <w:rFonts w:ascii="等线" w:eastAsia="等线" w:hAnsi="等线" w:hint="eastAsia"/>
                <w:bCs/>
                <w:color w:val="000000"/>
              </w:rPr>
              <w:t>库存准确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2F147F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Cs/>
                <w:color w:val="000000"/>
              </w:rPr>
            </w:pPr>
            <w:r w:rsidRPr="007D5879">
              <w:rPr>
                <w:rFonts w:ascii="等线" w:eastAsia="等线" w:hAnsi="等线" w:hint="eastAsia"/>
                <w:bCs/>
                <w:color w:val="000000"/>
              </w:rPr>
              <w:t>库存准确</w:t>
            </w:r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32314A" w14:textId="77777777" w:rsidR="004D0F6C" w:rsidRPr="007D5879" w:rsidRDefault="004D0F6C">
            <w:pPr>
              <w:rPr>
                <w:rFonts w:ascii="等线" w:eastAsia="等线" w:hAnsi="等线" w:hint="eastAsia"/>
                <w:bCs/>
                <w:color w:val="000000"/>
              </w:rPr>
            </w:pPr>
            <w:r w:rsidRPr="007D5879">
              <w:rPr>
                <w:rFonts w:ascii="等线" w:eastAsia="等线" w:hAnsi="等线" w:hint="eastAsia"/>
                <w:bCs/>
                <w:color w:val="000000"/>
              </w:rPr>
              <w:t>供应商按照D</w:t>
            </w:r>
            <w:r w:rsidRPr="007D5879">
              <w:rPr>
                <w:rFonts w:ascii="等线" w:eastAsia="等线" w:hAnsi="等线"/>
                <w:bCs/>
                <w:color w:val="000000"/>
              </w:rPr>
              <w:t>JI</w:t>
            </w:r>
            <w:r w:rsidRPr="007D5879">
              <w:rPr>
                <w:rFonts w:ascii="等线" w:eastAsia="等线" w:hAnsi="等线" w:hint="eastAsia"/>
                <w:bCs/>
                <w:color w:val="000000"/>
              </w:rPr>
              <w:t>要求进行存货管理，确保实物安全，对供应商因素导致的库存差异</w:t>
            </w:r>
            <w:r w:rsidR="00AC683F" w:rsidRPr="007D5879">
              <w:rPr>
                <w:rFonts w:ascii="等线" w:eastAsia="等线" w:hAnsi="等线" w:hint="eastAsia"/>
                <w:bCs/>
                <w:color w:val="000000"/>
              </w:rPr>
              <w:t>、质量损坏</w:t>
            </w:r>
            <w:r w:rsidRPr="007D5879">
              <w:rPr>
                <w:rFonts w:ascii="等线" w:eastAsia="等线" w:hAnsi="等线" w:hint="eastAsia"/>
                <w:bCs/>
                <w:color w:val="000000"/>
              </w:rPr>
              <w:t>进行赔偿；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9C5F8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Cs/>
                <w:color w:val="000000"/>
              </w:rPr>
            </w:pPr>
          </w:p>
        </w:tc>
      </w:tr>
      <w:tr w:rsidR="004D0F6C" w:rsidRPr="007D5879" w14:paraId="7C04704D" w14:textId="77777777">
        <w:trPr>
          <w:jc w:val="center"/>
        </w:trPr>
        <w:tc>
          <w:tcPr>
            <w:tcW w:w="1334" w:type="dxa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E4981A" w14:textId="77777777" w:rsidR="004D0F6C" w:rsidRPr="007D5879" w:rsidRDefault="004D0F6C">
            <w:pPr>
              <w:rPr>
                <w:rFonts w:ascii="等线" w:eastAsia="等线" w:hAnsi="等线" w:cs="Arial"/>
                <w:color w:val="000000"/>
              </w:rPr>
            </w:pPr>
            <w:r w:rsidRPr="007D5879">
              <w:rPr>
                <w:rFonts w:ascii="等线" w:eastAsia="等线" w:hAnsi="等线" w:cs="Arial" w:hint="eastAsia"/>
                <w:color w:val="000000"/>
              </w:rPr>
              <w:t>日常报表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ABEE85" w14:textId="77777777" w:rsidR="004D0F6C" w:rsidRPr="007D5879" w:rsidRDefault="004D0F6C">
            <w:pPr>
              <w:rPr>
                <w:rFonts w:ascii="等线" w:eastAsia="等线" w:hAnsi="等线" w:cs="Arial" w:hint="eastAsia"/>
                <w:color w:val="000000"/>
              </w:rPr>
            </w:pPr>
            <w:r w:rsidRPr="007D5879">
              <w:rPr>
                <w:rFonts w:ascii="等线" w:eastAsia="等线" w:hAnsi="等线" w:cs="Arial" w:hint="eastAsia"/>
                <w:color w:val="000000"/>
              </w:rPr>
              <w:t>作业日报</w:t>
            </w:r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EA2C52" w14:textId="77777777" w:rsidR="004D0F6C" w:rsidRPr="007D5879" w:rsidRDefault="004D0F6C">
            <w:pPr>
              <w:rPr>
                <w:rFonts w:ascii="等线" w:eastAsia="等线" w:hAnsi="等线" w:cs="Arial" w:hint="eastAsia"/>
                <w:color w:val="000000"/>
              </w:rPr>
            </w:pPr>
            <w:r w:rsidRPr="007D5879">
              <w:rPr>
                <w:rFonts w:ascii="等线" w:eastAsia="等线" w:hAnsi="等线" w:cs="Arial" w:hint="eastAsia"/>
                <w:color w:val="000000"/>
              </w:rPr>
              <w:t>根据D</w:t>
            </w:r>
            <w:r w:rsidRPr="007D5879">
              <w:rPr>
                <w:rFonts w:ascii="等线" w:eastAsia="等线" w:hAnsi="等线" w:cs="Arial"/>
                <w:color w:val="000000"/>
              </w:rPr>
              <w:t>JI</w:t>
            </w:r>
            <w:r w:rsidRPr="007D5879">
              <w:rPr>
                <w:rFonts w:ascii="等线" w:eastAsia="等线" w:hAnsi="等线" w:cs="Arial" w:hint="eastAsia"/>
                <w:color w:val="000000"/>
              </w:rPr>
              <w:t>要求提供日常作业报告，详见附件</w:t>
            </w:r>
            <w:r w:rsidR="00E00FC1" w:rsidRPr="007D5879">
              <w:rPr>
                <w:rFonts w:ascii="等线" w:eastAsia="等线" w:hAnsi="等线" w:cs="Arial" w:hint="eastAsia"/>
                <w:color w:val="000000"/>
                <w:highlight w:val="cyan"/>
              </w:rPr>
              <w:t>sow</w:t>
            </w:r>
            <w:r w:rsidRPr="007D5879">
              <w:rPr>
                <w:rFonts w:ascii="等线" w:eastAsia="等线" w:hAnsi="等线" w:cs="Arial" w:hint="eastAsia"/>
                <w:color w:val="000000"/>
                <w:highlight w:val="cyan"/>
              </w:rPr>
              <w:t>；</w:t>
            </w:r>
            <w:r w:rsidRPr="007D5879">
              <w:rPr>
                <w:rFonts w:ascii="等线" w:eastAsia="等线" w:hAnsi="等线" w:cs="Arial" w:hint="eastAsia"/>
                <w:color w:val="00000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334FC" w14:textId="77777777" w:rsidR="004D0F6C" w:rsidRPr="007D5879" w:rsidRDefault="004D0F6C">
            <w:pPr>
              <w:rPr>
                <w:rFonts w:ascii="等线" w:eastAsia="等线" w:hAnsi="等线" w:cs="Arial"/>
                <w:i/>
                <w:color w:val="000000"/>
              </w:rPr>
            </w:pPr>
          </w:p>
        </w:tc>
      </w:tr>
      <w:tr w:rsidR="004D0F6C" w:rsidRPr="007D5879" w14:paraId="1C5B7B66" w14:textId="77777777">
        <w:trPr>
          <w:jc w:val="center"/>
        </w:trPr>
        <w:tc>
          <w:tcPr>
            <w:tcW w:w="133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55221F" w14:textId="77777777" w:rsidR="004D0F6C" w:rsidRPr="007D5879" w:rsidRDefault="004D0F6C">
            <w:pPr>
              <w:rPr>
                <w:rFonts w:ascii="等线" w:eastAsia="等线" w:hAnsi="等线" w:cs="Arial" w:hint="eastAsia"/>
                <w:color w:val="00000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0AEBAF" w14:textId="77777777" w:rsidR="004D0F6C" w:rsidRPr="007D5879" w:rsidRDefault="004D0F6C">
            <w:pPr>
              <w:rPr>
                <w:rFonts w:ascii="等线" w:eastAsia="等线" w:hAnsi="等线" w:cs="Arial" w:hint="eastAsia"/>
                <w:color w:val="000000"/>
              </w:rPr>
            </w:pPr>
            <w:r w:rsidRPr="007D5879">
              <w:rPr>
                <w:rFonts w:ascii="等线" w:eastAsia="等线" w:hAnsi="等线" w:cs="Arial" w:hint="eastAsia"/>
                <w:color w:val="000000"/>
              </w:rPr>
              <w:t>盘点报告</w:t>
            </w:r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006C0C" w14:textId="77777777" w:rsidR="004D0F6C" w:rsidRPr="007D5879" w:rsidRDefault="004D0F6C">
            <w:pPr>
              <w:rPr>
                <w:rFonts w:ascii="等线" w:eastAsia="等线" w:hAnsi="等线" w:cs="Arial" w:hint="eastAsia"/>
                <w:color w:val="000000"/>
              </w:rPr>
            </w:pPr>
            <w:r w:rsidRPr="007D5879">
              <w:rPr>
                <w:rFonts w:ascii="等线" w:eastAsia="等线" w:hAnsi="等线" w:cs="Arial" w:hint="eastAsia"/>
                <w:color w:val="000000"/>
              </w:rPr>
              <w:t>根据D</w:t>
            </w:r>
            <w:r w:rsidRPr="007D5879">
              <w:rPr>
                <w:rFonts w:ascii="等线" w:eastAsia="等线" w:hAnsi="等线" w:cs="Arial"/>
                <w:color w:val="000000"/>
              </w:rPr>
              <w:t>JI</w:t>
            </w:r>
            <w:r w:rsidRPr="007D5879">
              <w:rPr>
                <w:rFonts w:ascii="等线" w:eastAsia="等线" w:hAnsi="等线" w:cs="Arial" w:hint="eastAsia"/>
                <w:color w:val="000000"/>
              </w:rPr>
              <w:t>要求，盘点完成后</w:t>
            </w:r>
            <w:r w:rsidR="007B65B4" w:rsidRPr="007D5879">
              <w:rPr>
                <w:rFonts w:ascii="等线" w:eastAsia="等线" w:hAnsi="等线" w:cs="Arial" w:hint="eastAsia"/>
                <w:color w:val="000000"/>
              </w:rPr>
              <w:t>按要求</w:t>
            </w:r>
            <w:r w:rsidRPr="007D5879">
              <w:rPr>
                <w:rFonts w:ascii="等线" w:eastAsia="等线" w:hAnsi="等线" w:cs="Arial" w:hint="eastAsia"/>
                <w:color w:val="000000"/>
              </w:rPr>
              <w:t>提供盘点报告；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DC92C" w14:textId="77777777" w:rsidR="004D0F6C" w:rsidRPr="00AB2DC5" w:rsidRDefault="004D0F6C">
            <w:pPr>
              <w:rPr>
                <w:rFonts w:ascii="等线" w:eastAsia="等线" w:hAnsi="等线" w:cs="Arial"/>
                <w:color w:val="000000"/>
              </w:rPr>
            </w:pPr>
          </w:p>
        </w:tc>
      </w:tr>
      <w:tr w:rsidR="002230DC" w:rsidRPr="007D5879" w14:paraId="7B7C3C6B" w14:textId="77777777">
        <w:trPr>
          <w:jc w:val="center"/>
        </w:trPr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99A66F" w14:textId="77777777" w:rsidR="002230DC" w:rsidRPr="007D5879" w:rsidRDefault="002230DC" w:rsidP="002230DC">
            <w:pPr>
              <w:rPr>
                <w:rFonts w:ascii="等线" w:eastAsia="等线" w:hAnsi="等线" w:cs="Arial"/>
                <w:color w:val="000000"/>
              </w:rPr>
            </w:pPr>
            <w:r w:rsidRPr="007D5879">
              <w:rPr>
                <w:rFonts w:ascii="等线" w:eastAsia="等线" w:hAnsi="等线" w:cs="Arial" w:hint="eastAsia"/>
                <w:color w:val="000000"/>
              </w:rPr>
              <w:t>人员要求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92DAE0" w14:textId="77777777" w:rsidR="002230DC" w:rsidRPr="007D5879" w:rsidRDefault="002230DC" w:rsidP="002230DC">
            <w:pPr>
              <w:rPr>
                <w:rFonts w:ascii="等线" w:eastAsia="等线" w:hAnsi="等线" w:cs="Arial"/>
                <w:color w:val="000000"/>
              </w:rPr>
            </w:pPr>
            <w:r w:rsidRPr="007D5879">
              <w:rPr>
                <w:rFonts w:ascii="等线" w:eastAsia="等线" w:hAnsi="等线" w:cs="Arial" w:hint="eastAsia"/>
                <w:color w:val="000000"/>
              </w:rPr>
              <w:t>关键岗位及人员</w:t>
            </w:r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E3823D" w14:textId="77777777" w:rsidR="002230DC" w:rsidRPr="007D5879" w:rsidRDefault="002230DC" w:rsidP="002230DC">
            <w:pPr>
              <w:rPr>
                <w:rFonts w:ascii="等线" w:eastAsia="等线" w:hAnsi="等线" w:cs="Arial"/>
                <w:color w:val="000000"/>
              </w:rPr>
            </w:pPr>
            <w:r w:rsidRPr="007D5879">
              <w:rPr>
                <w:rFonts w:ascii="等线" w:eastAsia="等线" w:hAnsi="等线" w:cs="Arial" w:hint="eastAsia"/>
                <w:color w:val="000000"/>
              </w:rPr>
              <w:t>项目经理，仓库负责人必须通过D</w:t>
            </w:r>
            <w:r w:rsidRPr="007D5879">
              <w:rPr>
                <w:rFonts w:ascii="等线" w:eastAsia="等线" w:hAnsi="等线" w:cs="Arial"/>
                <w:color w:val="000000"/>
              </w:rPr>
              <w:t>JI</w:t>
            </w:r>
            <w:r w:rsidRPr="007D5879">
              <w:rPr>
                <w:rFonts w:ascii="等线" w:eastAsia="等线" w:hAnsi="等线" w:cs="Arial" w:hint="eastAsia"/>
                <w:color w:val="000000"/>
              </w:rPr>
              <w:t>的业务面试，</w:t>
            </w:r>
            <w:r w:rsidRPr="007D5879">
              <w:rPr>
                <w:rFonts w:ascii="等线" w:eastAsia="等线" w:hAnsi="等线" w:cs="Arial"/>
                <w:color w:val="000000"/>
              </w:rPr>
              <w:t>至少有</w:t>
            </w:r>
            <w:r w:rsidR="003C7F86" w:rsidRPr="007D5879">
              <w:rPr>
                <w:rFonts w:ascii="等线" w:eastAsia="等线" w:hAnsi="等线" w:cs="Arial" w:hint="eastAsia"/>
                <w:color w:val="000000"/>
              </w:rPr>
              <w:t>5</w:t>
            </w:r>
            <w:r w:rsidRPr="007D5879">
              <w:rPr>
                <w:rFonts w:ascii="等线" w:eastAsia="等线" w:hAnsi="等线" w:cs="Arial"/>
                <w:color w:val="000000"/>
              </w:rPr>
              <w:t>年</w:t>
            </w:r>
            <w:r w:rsidRPr="007D5879">
              <w:rPr>
                <w:rFonts w:ascii="等线" w:eastAsia="等线" w:hAnsi="等线" w:cs="Arial" w:hint="eastAsia"/>
                <w:color w:val="000000"/>
              </w:rPr>
              <w:t>仓储管理</w:t>
            </w:r>
            <w:r w:rsidRPr="007D5879">
              <w:rPr>
                <w:rFonts w:ascii="等线" w:eastAsia="等线" w:hAnsi="等线" w:cs="Arial"/>
                <w:color w:val="000000"/>
              </w:rPr>
              <w:t>工作经验，</w:t>
            </w:r>
            <w:r w:rsidR="00702041">
              <w:rPr>
                <w:rFonts w:ascii="等线" w:eastAsia="等线" w:hAnsi="等线" w:cs="Arial" w:hint="eastAsia"/>
                <w:color w:val="000000"/>
              </w:rPr>
              <w:t>背调无问题，</w:t>
            </w:r>
            <w:r w:rsidRPr="007D5879">
              <w:rPr>
                <w:rFonts w:ascii="等线" w:eastAsia="等线" w:hAnsi="等线" w:cs="Arial" w:hint="eastAsia"/>
                <w:color w:val="000000"/>
              </w:rPr>
              <w:t>如有人员变更需经过D</w:t>
            </w:r>
            <w:r w:rsidRPr="007D5879">
              <w:rPr>
                <w:rFonts w:ascii="等线" w:eastAsia="等线" w:hAnsi="等线" w:cs="Arial"/>
                <w:color w:val="000000"/>
              </w:rPr>
              <w:t>JI面试及</w:t>
            </w:r>
            <w:r w:rsidRPr="007D5879">
              <w:rPr>
                <w:rFonts w:ascii="等线" w:eastAsia="等线" w:hAnsi="等线" w:cs="Arial" w:hint="eastAsia"/>
                <w:color w:val="000000"/>
              </w:rPr>
              <w:t>同意；</w:t>
            </w:r>
          </w:p>
          <w:p w14:paraId="34084736" w14:textId="77777777" w:rsidR="002230DC" w:rsidRPr="00702041" w:rsidRDefault="002230DC" w:rsidP="002230DC">
            <w:pPr>
              <w:rPr>
                <w:rFonts w:ascii="等线" w:eastAsia="等线" w:hAnsi="等线" w:cs="Arial" w:hint="eastAsia"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0AF92" w14:textId="77777777" w:rsidR="002230DC" w:rsidRPr="00AB2DC5" w:rsidRDefault="002230DC" w:rsidP="002230DC">
            <w:pPr>
              <w:rPr>
                <w:rFonts w:ascii="等线" w:eastAsia="等线" w:hAnsi="等线" w:cs="Arial"/>
                <w:color w:val="000000"/>
              </w:rPr>
            </w:pPr>
          </w:p>
        </w:tc>
      </w:tr>
    </w:tbl>
    <w:p w14:paraId="6826C08A" w14:textId="77777777" w:rsidR="004D0F6C" w:rsidRPr="007D5879" w:rsidRDefault="004D0F6C">
      <w:pPr>
        <w:rPr>
          <w:rFonts w:ascii="等线" w:eastAsia="等线" w:hAnsi="等线" w:hint="eastAsia"/>
          <w:color w:val="000000"/>
        </w:rPr>
      </w:pPr>
    </w:p>
    <w:p w14:paraId="31B56F16" w14:textId="77777777" w:rsidR="004D0F6C" w:rsidRPr="007D5879" w:rsidRDefault="004D0F6C">
      <w:pPr>
        <w:pStyle w:val="2"/>
        <w:rPr>
          <w:rFonts w:ascii="等线" w:eastAsia="等线" w:hAnsi="等线"/>
          <w:color w:val="000000"/>
        </w:rPr>
      </w:pPr>
      <w:r w:rsidRPr="007D5879">
        <w:rPr>
          <w:rFonts w:ascii="等线" w:eastAsia="等线" w:hAnsi="等线" w:hint="eastAsia"/>
          <w:color w:val="000000"/>
        </w:rPr>
        <w:t>五、</w:t>
      </w:r>
      <w:r w:rsidRPr="007D5879">
        <w:rPr>
          <w:rFonts w:ascii="等线" w:eastAsia="等线" w:hAnsi="等线"/>
          <w:color w:val="000000"/>
        </w:rPr>
        <w:t>供应商意见反馈</w:t>
      </w:r>
    </w:p>
    <w:p w14:paraId="187369A0" w14:textId="77777777" w:rsidR="004D0F6C" w:rsidRPr="007D5879" w:rsidRDefault="004D0F6C">
      <w:pPr>
        <w:rPr>
          <w:rFonts w:ascii="等线" w:eastAsia="等线" w:hAnsi="等线" w:hint="eastAsia"/>
          <w:color w:val="000000"/>
        </w:rPr>
      </w:pPr>
      <w:r w:rsidRPr="007D5879">
        <w:rPr>
          <w:rFonts w:ascii="等线" w:eastAsia="等线" w:hAnsi="等线" w:hint="eastAsia"/>
          <w:color w:val="000000"/>
        </w:rPr>
        <w:t>如有针对此项目的任何问题或意见，</w:t>
      </w:r>
      <w:r w:rsidRPr="007D5879">
        <w:rPr>
          <w:rFonts w:ascii="等线" w:eastAsia="等线" w:hAnsi="等线"/>
          <w:color w:val="000000"/>
        </w:rPr>
        <w:t>可以在此栏位进行填写反馈</w:t>
      </w:r>
      <w:r w:rsidRPr="007D5879">
        <w:rPr>
          <w:rFonts w:ascii="等线" w:eastAsia="等线" w:hAnsi="等线" w:hint="eastAsia"/>
          <w:color w:val="000000"/>
        </w:rPr>
        <w:t>。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5"/>
        <w:gridCol w:w="2410"/>
        <w:gridCol w:w="6316"/>
      </w:tblGrid>
      <w:tr w:rsidR="004D0F6C" w:rsidRPr="007D5879" w14:paraId="47CCDFB0" w14:textId="77777777">
        <w:trPr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A7CF4E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</w:rPr>
            </w:pPr>
            <w:r w:rsidRPr="007D5879">
              <w:rPr>
                <w:rFonts w:ascii="等线" w:eastAsia="等线" w:hAnsi="等线" w:hint="eastAsia"/>
                <w:b/>
                <w:bCs/>
                <w:color w:val="000000"/>
              </w:rPr>
              <w:t>序号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C8B54F" w14:textId="77777777" w:rsidR="004D0F6C" w:rsidRPr="007D5879" w:rsidRDefault="004D0F6C">
            <w:pPr>
              <w:jc w:val="center"/>
              <w:rPr>
                <w:rFonts w:ascii="等线" w:eastAsia="等线" w:hAnsi="等线" w:hint="eastAsia"/>
                <w:b/>
                <w:bCs/>
                <w:color w:val="000000"/>
              </w:rPr>
            </w:pPr>
            <w:r w:rsidRPr="007D5879">
              <w:rPr>
                <w:rFonts w:ascii="等线" w:eastAsia="等线" w:hAnsi="等线" w:hint="eastAsia"/>
                <w:b/>
                <w:bCs/>
                <w:color w:val="000000"/>
              </w:rPr>
              <w:t>相关模块</w:t>
            </w:r>
          </w:p>
        </w:tc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E06698" w14:textId="77777777" w:rsidR="004D0F6C" w:rsidRPr="007D5879" w:rsidRDefault="004D0F6C">
            <w:pPr>
              <w:ind w:firstLineChars="900" w:firstLine="2160"/>
              <w:rPr>
                <w:rFonts w:ascii="等线" w:eastAsia="等线" w:hAnsi="等线" w:hint="eastAsia"/>
                <w:b/>
                <w:bCs/>
                <w:color w:val="000000"/>
              </w:rPr>
            </w:pPr>
            <w:r w:rsidRPr="007D5879">
              <w:rPr>
                <w:rFonts w:ascii="等线" w:eastAsia="等线" w:hAnsi="等线"/>
                <w:b/>
                <w:bCs/>
                <w:color w:val="000000"/>
              </w:rPr>
              <w:t>意见反馈内容</w:t>
            </w:r>
          </w:p>
        </w:tc>
      </w:tr>
      <w:tr w:rsidR="004D0F6C" w:rsidRPr="007D5879" w14:paraId="3800416C" w14:textId="77777777">
        <w:trPr>
          <w:jc w:val="center"/>
        </w:trPr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AE3031" w14:textId="77777777" w:rsidR="004D0F6C" w:rsidRPr="007D5879" w:rsidRDefault="004D0F6C">
            <w:pPr>
              <w:rPr>
                <w:rFonts w:ascii="等线" w:eastAsia="等线" w:hAnsi="等线" w:cs="Arial"/>
                <w:color w:val="000000"/>
              </w:rPr>
            </w:pPr>
            <w:r w:rsidRPr="007D5879">
              <w:rPr>
                <w:rFonts w:ascii="等线" w:eastAsia="等线" w:hAnsi="等线" w:cs="Arial" w:hint="eastAsia"/>
                <w:color w:val="000000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7B85B1" w14:textId="77777777" w:rsidR="004D0F6C" w:rsidRPr="007D5879" w:rsidRDefault="004D0F6C">
            <w:pPr>
              <w:rPr>
                <w:rFonts w:ascii="等线" w:eastAsia="等线" w:hAnsi="等线" w:cs="Arial" w:hint="eastAsia"/>
                <w:color w:val="000000"/>
              </w:rPr>
            </w:pPr>
            <w:r w:rsidRPr="007D5879">
              <w:rPr>
                <w:rFonts w:ascii="等线" w:eastAsia="等线" w:hAnsi="等线" w:cs="Arial" w:hint="eastAsia"/>
                <w:color w:val="000000"/>
              </w:rPr>
              <w:t>业务需求清单</w:t>
            </w:r>
          </w:p>
        </w:tc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C4B27C" w14:textId="77777777" w:rsidR="004D0F6C" w:rsidRPr="007D5879" w:rsidRDefault="004D0F6C">
            <w:pPr>
              <w:rPr>
                <w:rFonts w:ascii="等线" w:eastAsia="等线" w:hAnsi="等线" w:cs="Arial" w:hint="eastAsia"/>
                <w:i/>
                <w:color w:val="000000"/>
              </w:rPr>
            </w:pPr>
          </w:p>
        </w:tc>
      </w:tr>
      <w:tr w:rsidR="004D0F6C" w:rsidRPr="007D5879" w14:paraId="3A38D777" w14:textId="77777777">
        <w:trPr>
          <w:jc w:val="center"/>
        </w:trPr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DAA82B" w14:textId="77777777" w:rsidR="004D0F6C" w:rsidRPr="007D5879" w:rsidRDefault="004D0F6C">
            <w:pPr>
              <w:rPr>
                <w:rFonts w:ascii="等线" w:eastAsia="等线" w:hAnsi="等线" w:cs="Arial"/>
                <w:color w:val="000000"/>
              </w:rPr>
            </w:pPr>
            <w:r w:rsidRPr="007D5879">
              <w:rPr>
                <w:rFonts w:ascii="等线" w:eastAsia="等线" w:hAnsi="等线" w:cs="Arial" w:hint="eastAsia"/>
                <w:color w:val="000000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7274F3" w14:textId="77777777" w:rsidR="004D0F6C" w:rsidRPr="007D5879" w:rsidRDefault="004D0F6C">
            <w:pPr>
              <w:rPr>
                <w:rFonts w:ascii="等线" w:eastAsia="等线" w:hAnsi="等线" w:cs="Arial" w:hint="eastAsia"/>
                <w:color w:val="000000"/>
              </w:rPr>
            </w:pPr>
            <w:r w:rsidRPr="007D5879">
              <w:rPr>
                <w:rFonts w:ascii="等线" w:eastAsia="等线" w:hAnsi="等线" w:cs="Arial" w:hint="eastAsia"/>
                <w:color w:val="000000"/>
              </w:rPr>
              <w:t>场所及设备安全需求</w:t>
            </w:r>
          </w:p>
        </w:tc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FD8DE2" w14:textId="77777777" w:rsidR="004D0F6C" w:rsidRPr="007D5879" w:rsidRDefault="004D0F6C">
            <w:pPr>
              <w:rPr>
                <w:rFonts w:ascii="等线" w:eastAsia="等线" w:hAnsi="等线" w:cs="Arial" w:hint="eastAsia"/>
                <w:i/>
                <w:color w:val="000000"/>
              </w:rPr>
            </w:pPr>
          </w:p>
        </w:tc>
      </w:tr>
      <w:tr w:rsidR="004D0F6C" w:rsidRPr="007D5879" w14:paraId="72C3F0FE" w14:textId="77777777">
        <w:trPr>
          <w:jc w:val="center"/>
        </w:trPr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AECB32" w14:textId="77777777" w:rsidR="004D0F6C" w:rsidRPr="007D5879" w:rsidRDefault="004D0F6C">
            <w:pPr>
              <w:rPr>
                <w:rFonts w:ascii="等线" w:eastAsia="等线" w:hAnsi="等线" w:cs="Arial" w:hint="eastAsia"/>
                <w:color w:val="000000"/>
              </w:rPr>
            </w:pPr>
            <w:r w:rsidRPr="007D5879">
              <w:rPr>
                <w:rFonts w:ascii="等线" w:eastAsia="等线" w:hAnsi="等线" w:cs="Arial"/>
                <w:color w:val="000000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B60446" w14:textId="77777777" w:rsidR="004D0F6C" w:rsidRPr="007D5879" w:rsidRDefault="004D0F6C">
            <w:pPr>
              <w:rPr>
                <w:rFonts w:ascii="等线" w:eastAsia="等线" w:hAnsi="等线" w:cs="Arial" w:hint="eastAsia"/>
                <w:color w:val="000000"/>
              </w:rPr>
            </w:pPr>
            <w:r w:rsidRPr="007D5879">
              <w:rPr>
                <w:rFonts w:ascii="等线" w:eastAsia="等线" w:hAnsi="等线" w:cs="Arial" w:hint="eastAsia"/>
                <w:color w:val="000000"/>
              </w:rPr>
              <w:t>基础能力需求</w:t>
            </w:r>
          </w:p>
        </w:tc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CEB35D" w14:textId="77777777" w:rsidR="004D0F6C" w:rsidRPr="007D5879" w:rsidRDefault="004D0F6C">
            <w:pPr>
              <w:rPr>
                <w:rFonts w:ascii="等线" w:eastAsia="等线" w:hAnsi="等线" w:cs="Arial" w:hint="eastAsia"/>
                <w:i/>
                <w:color w:val="000000"/>
              </w:rPr>
            </w:pPr>
          </w:p>
        </w:tc>
      </w:tr>
      <w:tr w:rsidR="004D0F6C" w:rsidRPr="007D5879" w14:paraId="20202AD3" w14:textId="77777777">
        <w:trPr>
          <w:jc w:val="center"/>
        </w:trPr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012400" w14:textId="77777777" w:rsidR="004D0F6C" w:rsidRPr="007D5879" w:rsidRDefault="004D0F6C">
            <w:pPr>
              <w:rPr>
                <w:rFonts w:ascii="等线" w:eastAsia="等线" w:hAnsi="等线" w:cs="Arial"/>
                <w:color w:val="000000"/>
              </w:rPr>
            </w:pPr>
            <w:r w:rsidRPr="007D5879">
              <w:rPr>
                <w:rFonts w:ascii="等线" w:eastAsia="等线" w:hAnsi="等线" w:cs="Arial" w:hint="eastAsia"/>
                <w:color w:val="000000"/>
              </w:rPr>
              <w:t>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CF0B36" w14:textId="77777777" w:rsidR="004D0F6C" w:rsidRPr="007D5879" w:rsidRDefault="004D0F6C">
            <w:pPr>
              <w:rPr>
                <w:rFonts w:ascii="等线" w:eastAsia="等线" w:hAnsi="等线" w:cs="Arial" w:hint="eastAsia"/>
                <w:color w:val="000000"/>
              </w:rPr>
            </w:pPr>
            <w:r w:rsidRPr="007D5879">
              <w:rPr>
                <w:rFonts w:ascii="等线" w:eastAsia="等线" w:hAnsi="等线" w:cs="Arial" w:hint="eastAsia"/>
                <w:color w:val="000000"/>
              </w:rPr>
              <w:t>业务运营需求</w:t>
            </w:r>
          </w:p>
        </w:tc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EDF016" w14:textId="77777777" w:rsidR="004D0F6C" w:rsidRPr="007D5879" w:rsidRDefault="004D0F6C">
            <w:pPr>
              <w:rPr>
                <w:rFonts w:ascii="等线" w:eastAsia="等线" w:hAnsi="等线" w:cs="Arial" w:hint="eastAsia"/>
                <w:i/>
                <w:color w:val="000000"/>
              </w:rPr>
            </w:pPr>
          </w:p>
        </w:tc>
      </w:tr>
      <w:tr w:rsidR="004D0F6C" w:rsidRPr="007D5879" w14:paraId="5C312B39" w14:textId="77777777">
        <w:trPr>
          <w:jc w:val="center"/>
        </w:trPr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17A84A" w14:textId="77777777" w:rsidR="004D0F6C" w:rsidRPr="007D5879" w:rsidRDefault="004D0F6C">
            <w:pPr>
              <w:rPr>
                <w:rFonts w:ascii="等线" w:eastAsia="等线" w:hAnsi="等线" w:cs="Arial" w:hint="eastAsia"/>
                <w:color w:val="000000"/>
              </w:rPr>
            </w:pPr>
            <w:r w:rsidRPr="007D5879">
              <w:rPr>
                <w:rFonts w:ascii="等线" w:eastAsia="等线" w:hAnsi="等线" w:cs="Arial"/>
                <w:color w:val="000000"/>
              </w:rPr>
              <w:t>……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9FDBDF" w14:textId="77777777" w:rsidR="004D0F6C" w:rsidRPr="007D5879" w:rsidRDefault="004D0F6C">
            <w:pPr>
              <w:rPr>
                <w:rFonts w:ascii="等线" w:eastAsia="等线" w:hAnsi="等线" w:cs="Arial" w:hint="eastAsia"/>
                <w:color w:val="000000"/>
              </w:rPr>
            </w:pPr>
          </w:p>
        </w:tc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C2F4AC" w14:textId="77777777" w:rsidR="004D0F6C" w:rsidRPr="007D5879" w:rsidRDefault="004D0F6C">
            <w:pPr>
              <w:rPr>
                <w:rFonts w:ascii="等线" w:eastAsia="等线" w:hAnsi="等线" w:cs="Arial" w:hint="eastAsia"/>
                <w:i/>
                <w:color w:val="000000"/>
              </w:rPr>
            </w:pPr>
          </w:p>
        </w:tc>
      </w:tr>
    </w:tbl>
    <w:p w14:paraId="65540125" w14:textId="77777777" w:rsidR="001B5B2F" w:rsidRPr="007D5879" w:rsidRDefault="001B5B2F">
      <w:pPr>
        <w:pStyle w:val="2"/>
        <w:rPr>
          <w:rFonts w:ascii="等线" w:eastAsia="等线" w:hAnsi="等线" w:hint="eastAsia"/>
          <w:color w:val="000000"/>
          <w:sz w:val="24"/>
          <w:szCs w:val="24"/>
          <w:highlight w:val="yellow"/>
        </w:rPr>
      </w:pPr>
    </w:p>
    <w:p w14:paraId="62BCE7AB" w14:textId="77777777" w:rsidR="005F19D9" w:rsidRPr="007D5879" w:rsidRDefault="005F19D9">
      <w:pPr>
        <w:pStyle w:val="2"/>
        <w:rPr>
          <w:rFonts w:ascii="等线" w:eastAsia="等线" w:hAnsi="等线"/>
          <w:color w:val="000000"/>
          <w:sz w:val="24"/>
          <w:szCs w:val="24"/>
          <w:highlight w:val="yellow"/>
        </w:rPr>
      </w:pPr>
      <w:r w:rsidRPr="007D5879">
        <w:rPr>
          <w:rFonts w:ascii="等线" w:eastAsia="等线" w:hAnsi="等线" w:hint="eastAsia"/>
          <w:color w:val="000000"/>
          <w:sz w:val="24"/>
          <w:szCs w:val="24"/>
          <w:highlight w:val="yellow"/>
        </w:rPr>
        <w:t>附录</w:t>
      </w:r>
    </w:p>
    <w:p w14:paraId="0410754C" w14:textId="77777777" w:rsidR="005F19D9" w:rsidRPr="007D5879" w:rsidRDefault="005F19D9">
      <w:pPr>
        <w:pStyle w:val="2"/>
        <w:rPr>
          <w:rFonts w:ascii="等线" w:eastAsia="等线" w:hAnsi="等线"/>
          <w:color w:val="000000"/>
          <w:sz w:val="24"/>
          <w:szCs w:val="24"/>
          <w:highlight w:val="yellow"/>
        </w:rPr>
      </w:pPr>
      <w:r w:rsidRPr="007D5879">
        <w:rPr>
          <w:rFonts w:ascii="等线" w:eastAsia="等线" w:hAnsi="等线" w:hint="eastAsia"/>
          <w:color w:val="000000"/>
          <w:sz w:val="24"/>
          <w:szCs w:val="24"/>
          <w:highlight w:val="yellow"/>
        </w:rPr>
        <w:t>《</w:t>
      </w:r>
      <w:r w:rsidRPr="007D5879">
        <w:rPr>
          <w:rFonts w:ascii="等线" w:eastAsia="等线" w:hAnsi="等线"/>
          <w:color w:val="000000"/>
          <w:sz w:val="24"/>
          <w:szCs w:val="24"/>
          <w:highlight w:val="yellow"/>
        </w:rPr>
        <w:t>KPI考核</w:t>
      </w:r>
      <w:r w:rsidRPr="007D5879">
        <w:rPr>
          <w:rFonts w:ascii="等线" w:eastAsia="等线" w:hAnsi="等线" w:hint="eastAsia"/>
          <w:color w:val="000000"/>
          <w:sz w:val="24"/>
          <w:szCs w:val="24"/>
          <w:highlight w:val="yellow"/>
        </w:rPr>
        <w:t>》</w:t>
      </w:r>
    </w:p>
    <w:p w14:paraId="0670A6DA" w14:textId="77777777" w:rsidR="005F19D9" w:rsidRPr="007D5879" w:rsidRDefault="005F19D9">
      <w:pPr>
        <w:pStyle w:val="2"/>
        <w:rPr>
          <w:rFonts w:ascii="等线" w:eastAsia="等线" w:hAnsi="等线" w:hint="eastAsia"/>
          <w:color w:val="000000"/>
          <w:sz w:val="24"/>
          <w:szCs w:val="24"/>
          <w:highlight w:val="yellow"/>
        </w:rPr>
      </w:pPr>
      <w:r w:rsidRPr="007D5879">
        <w:rPr>
          <w:rFonts w:ascii="等线" w:eastAsia="等线" w:hAnsi="等线" w:hint="eastAsia"/>
          <w:color w:val="000000"/>
          <w:sz w:val="24"/>
          <w:szCs w:val="24"/>
          <w:highlight w:val="yellow"/>
        </w:rPr>
        <w:t>《仓库</w:t>
      </w:r>
      <w:r w:rsidRPr="007D5879">
        <w:rPr>
          <w:rFonts w:ascii="等线" w:eastAsia="等线" w:hAnsi="等线"/>
          <w:color w:val="000000"/>
          <w:sz w:val="24"/>
          <w:szCs w:val="24"/>
          <w:highlight w:val="yellow"/>
        </w:rPr>
        <w:t>SOW</w:t>
      </w:r>
      <w:r w:rsidRPr="007D5879">
        <w:rPr>
          <w:rFonts w:ascii="等线" w:eastAsia="等线" w:hAnsi="等线" w:hint="eastAsia"/>
          <w:color w:val="000000"/>
          <w:sz w:val="24"/>
          <w:szCs w:val="24"/>
          <w:highlight w:val="yellow"/>
        </w:rPr>
        <w:t>》</w:t>
      </w:r>
    </w:p>
    <w:p w14:paraId="2ABD9C30" w14:textId="77777777" w:rsidR="004D0F6C" w:rsidRPr="007D5879" w:rsidRDefault="004D0F6C">
      <w:pPr>
        <w:pStyle w:val="2"/>
        <w:rPr>
          <w:rFonts w:ascii="等线" w:eastAsia="等线" w:hAnsi="等线" w:hint="eastAsia"/>
          <w:color w:val="000000"/>
          <w:sz w:val="24"/>
          <w:szCs w:val="24"/>
          <w:highlight w:val="yellow"/>
        </w:rPr>
      </w:pPr>
    </w:p>
    <w:sectPr w:rsidR="004D0F6C" w:rsidRPr="007D5879">
      <w:footerReference w:type="default" r:id="rId9"/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DA3C5" w14:textId="77777777" w:rsidR="00B57474" w:rsidRDefault="00B57474">
      <w:r>
        <w:separator/>
      </w:r>
    </w:p>
  </w:endnote>
  <w:endnote w:type="continuationSeparator" w:id="0">
    <w:p w14:paraId="5188141F" w14:textId="77777777" w:rsidR="00B57474" w:rsidRDefault="00B57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5E408" w14:textId="77777777" w:rsidR="003B2BB0" w:rsidRDefault="003B2BB0">
    <w:pPr>
      <w:pStyle w:val="a6"/>
    </w:pPr>
    <w:r w:rsidRPr="003B2BB0">
      <w:rPr>
        <w:color w:val="4472C4"/>
        <w:lang w:val="zh-CN"/>
      </w:rPr>
      <w:t xml:space="preserve"> </w:t>
    </w:r>
    <w:r w:rsidRPr="003B2BB0">
      <w:rPr>
        <w:rFonts w:ascii="等线 Light" w:eastAsia="等线 Light" w:hAnsi="等线 Light" w:cs="Times New Roman"/>
        <w:color w:val="4472C4"/>
        <w:sz w:val="20"/>
        <w:szCs w:val="20"/>
        <w:lang w:val="zh-CN"/>
      </w:rPr>
      <w:t xml:space="preserve">页 </w:t>
    </w:r>
    <w:r w:rsidRPr="003B2BB0">
      <w:rPr>
        <w:rFonts w:ascii="等线" w:eastAsia="等线" w:hAnsi="等线" w:cs="Times New Roman"/>
        <w:color w:val="4472C4"/>
        <w:sz w:val="20"/>
        <w:szCs w:val="20"/>
      </w:rPr>
      <w:fldChar w:fldCharType="begin"/>
    </w:r>
    <w:r w:rsidRPr="003B2BB0">
      <w:rPr>
        <w:color w:val="4472C4"/>
        <w:sz w:val="20"/>
        <w:szCs w:val="20"/>
      </w:rPr>
      <w:instrText>PAGE    \* MERGEFORMAT</w:instrText>
    </w:r>
    <w:r w:rsidRPr="003B2BB0">
      <w:rPr>
        <w:rFonts w:ascii="等线" w:eastAsia="等线" w:hAnsi="等线" w:cs="Times New Roman"/>
        <w:color w:val="4472C4"/>
        <w:sz w:val="20"/>
        <w:szCs w:val="20"/>
      </w:rPr>
      <w:fldChar w:fldCharType="separate"/>
    </w:r>
    <w:r w:rsidRPr="003B2BB0">
      <w:rPr>
        <w:rFonts w:ascii="等线 Light" w:eastAsia="等线 Light" w:hAnsi="等线 Light" w:cs="Times New Roman"/>
        <w:color w:val="4472C4"/>
        <w:sz w:val="20"/>
        <w:szCs w:val="20"/>
        <w:lang w:val="zh-CN"/>
      </w:rPr>
      <w:t>2</w:t>
    </w:r>
    <w:r w:rsidRPr="003B2BB0">
      <w:rPr>
        <w:rFonts w:ascii="等线 Light" w:eastAsia="等线 Light" w:hAnsi="等线 Light" w:cs="Times New Roman"/>
        <w:color w:val="4472C4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4709B" w14:textId="77777777" w:rsidR="00B57474" w:rsidRDefault="00B57474">
      <w:r>
        <w:separator/>
      </w:r>
    </w:p>
  </w:footnote>
  <w:footnote w:type="continuationSeparator" w:id="0">
    <w:p w14:paraId="4A1BA0B7" w14:textId="77777777" w:rsidR="00B57474" w:rsidRDefault="00B574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FF3463"/>
    <w:multiLevelType w:val="singleLevel"/>
    <w:tmpl w:val="FDFF346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4A82459"/>
    <w:multiLevelType w:val="multilevel"/>
    <w:tmpl w:val="14A82459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C89421E"/>
    <w:multiLevelType w:val="hybridMultilevel"/>
    <w:tmpl w:val="DF207B46"/>
    <w:lvl w:ilvl="0" w:tplc="AC48B12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5701987"/>
    <w:multiLevelType w:val="hybridMultilevel"/>
    <w:tmpl w:val="A8B48D08"/>
    <w:lvl w:ilvl="0" w:tplc="CF84B34A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 w16cid:durableId="12705018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7802124">
    <w:abstractNumId w:val="0"/>
  </w:num>
  <w:num w:numId="3" w16cid:durableId="898327307">
    <w:abstractNumId w:val="2"/>
  </w:num>
  <w:num w:numId="4" w16cid:durableId="16203308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proofState w:spelling="clean" w:grammar="clean"/>
  <w:attachedTemplate r:id="rId1"/>
  <w:doNotTrackMoves/>
  <w:defaultTabStop w:val="4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doNotSnapToGridInCell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674C"/>
    <w:rsid w:val="0000088F"/>
    <w:rsid w:val="00001D3C"/>
    <w:rsid w:val="00002E29"/>
    <w:rsid w:val="00003AB7"/>
    <w:rsid w:val="00004A2A"/>
    <w:rsid w:val="00006A9F"/>
    <w:rsid w:val="00010282"/>
    <w:rsid w:val="000108C5"/>
    <w:rsid w:val="00013982"/>
    <w:rsid w:val="000238CC"/>
    <w:rsid w:val="00025119"/>
    <w:rsid w:val="00036EC2"/>
    <w:rsid w:val="0004145D"/>
    <w:rsid w:val="0004332B"/>
    <w:rsid w:val="000441A4"/>
    <w:rsid w:val="00046558"/>
    <w:rsid w:val="00047FDF"/>
    <w:rsid w:val="00053653"/>
    <w:rsid w:val="00053683"/>
    <w:rsid w:val="00056699"/>
    <w:rsid w:val="00057801"/>
    <w:rsid w:val="00057AD2"/>
    <w:rsid w:val="0006057B"/>
    <w:rsid w:val="00064341"/>
    <w:rsid w:val="00064359"/>
    <w:rsid w:val="00066FDC"/>
    <w:rsid w:val="00071542"/>
    <w:rsid w:val="00071C33"/>
    <w:rsid w:val="00075850"/>
    <w:rsid w:val="00075BEC"/>
    <w:rsid w:val="00075C40"/>
    <w:rsid w:val="000778BA"/>
    <w:rsid w:val="000824F6"/>
    <w:rsid w:val="0008338C"/>
    <w:rsid w:val="000833B9"/>
    <w:rsid w:val="00085C82"/>
    <w:rsid w:val="00087F36"/>
    <w:rsid w:val="00091D19"/>
    <w:rsid w:val="00092583"/>
    <w:rsid w:val="00092C96"/>
    <w:rsid w:val="00094159"/>
    <w:rsid w:val="00095350"/>
    <w:rsid w:val="000958D1"/>
    <w:rsid w:val="000A0812"/>
    <w:rsid w:val="000A113A"/>
    <w:rsid w:val="000A1FEE"/>
    <w:rsid w:val="000A2687"/>
    <w:rsid w:val="000A2F77"/>
    <w:rsid w:val="000A45DD"/>
    <w:rsid w:val="000A7C93"/>
    <w:rsid w:val="000B1BB7"/>
    <w:rsid w:val="000B4359"/>
    <w:rsid w:val="000C5FB3"/>
    <w:rsid w:val="000D116A"/>
    <w:rsid w:val="000D1D3B"/>
    <w:rsid w:val="000D477C"/>
    <w:rsid w:val="000D4FBA"/>
    <w:rsid w:val="000D65D2"/>
    <w:rsid w:val="000D714D"/>
    <w:rsid w:val="000E0039"/>
    <w:rsid w:val="000E11A9"/>
    <w:rsid w:val="000E2DEA"/>
    <w:rsid w:val="000E65D1"/>
    <w:rsid w:val="000E6780"/>
    <w:rsid w:val="000E695E"/>
    <w:rsid w:val="000F53CF"/>
    <w:rsid w:val="000F680A"/>
    <w:rsid w:val="000F7199"/>
    <w:rsid w:val="000F76C1"/>
    <w:rsid w:val="00101098"/>
    <w:rsid w:val="00101510"/>
    <w:rsid w:val="00102CF7"/>
    <w:rsid w:val="00103C01"/>
    <w:rsid w:val="00106033"/>
    <w:rsid w:val="00106940"/>
    <w:rsid w:val="00107313"/>
    <w:rsid w:val="00114842"/>
    <w:rsid w:val="00115AB1"/>
    <w:rsid w:val="00115AEB"/>
    <w:rsid w:val="001163FB"/>
    <w:rsid w:val="001214D5"/>
    <w:rsid w:val="0012231F"/>
    <w:rsid w:val="00122FEE"/>
    <w:rsid w:val="00124B77"/>
    <w:rsid w:val="00125E86"/>
    <w:rsid w:val="0012671C"/>
    <w:rsid w:val="0012740F"/>
    <w:rsid w:val="001276A1"/>
    <w:rsid w:val="00130468"/>
    <w:rsid w:val="0013243D"/>
    <w:rsid w:val="00132AB7"/>
    <w:rsid w:val="00134E82"/>
    <w:rsid w:val="001401B9"/>
    <w:rsid w:val="001404C0"/>
    <w:rsid w:val="00140C53"/>
    <w:rsid w:val="00144349"/>
    <w:rsid w:val="00147480"/>
    <w:rsid w:val="00147B0F"/>
    <w:rsid w:val="001500FE"/>
    <w:rsid w:val="001506D5"/>
    <w:rsid w:val="00153CAE"/>
    <w:rsid w:val="00154237"/>
    <w:rsid w:val="001552C9"/>
    <w:rsid w:val="0015584E"/>
    <w:rsid w:val="00155976"/>
    <w:rsid w:val="00155F55"/>
    <w:rsid w:val="001577FD"/>
    <w:rsid w:val="001654BA"/>
    <w:rsid w:val="00166861"/>
    <w:rsid w:val="00167F0C"/>
    <w:rsid w:val="001744ED"/>
    <w:rsid w:val="001751CC"/>
    <w:rsid w:val="00175538"/>
    <w:rsid w:val="00175AE4"/>
    <w:rsid w:val="00177079"/>
    <w:rsid w:val="00180E31"/>
    <w:rsid w:val="00181A6A"/>
    <w:rsid w:val="00182FE9"/>
    <w:rsid w:val="00183E90"/>
    <w:rsid w:val="00185B3B"/>
    <w:rsid w:val="001928C9"/>
    <w:rsid w:val="00193F9F"/>
    <w:rsid w:val="00194549"/>
    <w:rsid w:val="001963CE"/>
    <w:rsid w:val="00196E24"/>
    <w:rsid w:val="001A05A1"/>
    <w:rsid w:val="001A0C6A"/>
    <w:rsid w:val="001A2234"/>
    <w:rsid w:val="001A3231"/>
    <w:rsid w:val="001A4A06"/>
    <w:rsid w:val="001A4C73"/>
    <w:rsid w:val="001A5AB5"/>
    <w:rsid w:val="001A61A7"/>
    <w:rsid w:val="001A6F8E"/>
    <w:rsid w:val="001B2E7C"/>
    <w:rsid w:val="001B3EC8"/>
    <w:rsid w:val="001B492B"/>
    <w:rsid w:val="001B4DEE"/>
    <w:rsid w:val="001B5B2F"/>
    <w:rsid w:val="001B7ECB"/>
    <w:rsid w:val="001C2437"/>
    <w:rsid w:val="001C7177"/>
    <w:rsid w:val="001C7518"/>
    <w:rsid w:val="001D09C8"/>
    <w:rsid w:val="001D0DCF"/>
    <w:rsid w:val="001D1535"/>
    <w:rsid w:val="001D1541"/>
    <w:rsid w:val="001D2177"/>
    <w:rsid w:val="001D2D85"/>
    <w:rsid w:val="001D394F"/>
    <w:rsid w:val="001D48CB"/>
    <w:rsid w:val="001D4C6E"/>
    <w:rsid w:val="001E1195"/>
    <w:rsid w:val="001E7CC1"/>
    <w:rsid w:val="001F2806"/>
    <w:rsid w:val="001F6B75"/>
    <w:rsid w:val="001F786A"/>
    <w:rsid w:val="00203149"/>
    <w:rsid w:val="00210307"/>
    <w:rsid w:val="00212CC8"/>
    <w:rsid w:val="00215198"/>
    <w:rsid w:val="0021573F"/>
    <w:rsid w:val="00216819"/>
    <w:rsid w:val="00217AA9"/>
    <w:rsid w:val="0022095A"/>
    <w:rsid w:val="00220F8C"/>
    <w:rsid w:val="00221677"/>
    <w:rsid w:val="00222927"/>
    <w:rsid w:val="002230DC"/>
    <w:rsid w:val="002247B4"/>
    <w:rsid w:val="00227174"/>
    <w:rsid w:val="00232CA9"/>
    <w:rsid w:val="00232F85"/>
    <w:rsid w:val="00233459"/>
    <w:rsid w:val="00234796"/>
    <w:rsid w:val="00234EB1"/>
    <w:rsid w:val="00235B17"/>
    <w:rsid w:val="00235C77"/>
    <w:rsid w:val="00240DAC"/>
    <w:rsid w:val="00241A0C"/>
    <w:rsid w:val="0024238A"/>
    <w:rsid w:val="002424CE"/>
    <w:rsid w:val="00243EF8"/>
    <w:rsid w:val="0024440F"/>
    <w:rsid w:val="00245425"/>
    <w:rsid w:val="00245764"/>
    <w:rsid w:val="00251C94"/>
    <w:rsid w:val="0025370F"/>
    <w:rsid w:val="00254CD2"/>
    <w:rsid w:val="00254DCC"/>
    <w:rsid w:val="00254FAE"/>
    <w:rsid w:val="00255350"/>
    <w:rsid w:val="00255C6F"/>
    <w:rsid w:val="002567B7"/>
    <w:rsid w:val="002567DB"/>
    <w:rsid w:val="002615E7"/>
    <w:rsid w:val="00261F45"/>
    <w:rsid w:val="00262F47"/>
    <w:rsid w:val="00263FE7"/>
    <w:rsid w:val="00264936"/>
    <w:rsid w:val="002666BD"/>
    <w:rsid w:val="0027027C"/>
    <w:rsid w:val="002702FC"/>
    <w:rsid w:val="00270EA3"/>
    <w:rsid w:val="002727DC"/>
    <w:rsid w:val="002730B2"/>
    <w:rsid w:val="0027374D"/>
    <w:rsid w:val="00274E64"/>
    <w:rsid w:val="00281A1E"/>
    <w:rsid w:val="00282CDE"/>
    <w:rsid w:val="002833B2"/>
    <w:rsid w:val="00284DE8"/>
    <w:rsid w:val="00285B65"/>
    <w:rsid w:val="00286632"/>
    <w:rsid w:val="00286B81"/>
    <w:rsid w:val="00287777"/>
    <w:rsid w:val="002907DC"/>
    <w:rsid w:val="00290840"/>
    <w:rsid w:val="00290893"/>
    <w:rsid w:val="00291C76"/>
    <w:rsid w:val="00291D15"/>
    <w:rsid w:val="00292010"/>
    <w:rsid w:val="00294F2E"/>
    <w:rsid w:val="0029511C"/>
    <w:rsid w:val="0029576D"/>
    <w:rsid w:val="002A0F9F"/>
    <w:rsid w:val="002A20B9"/>
    <w:rsid w:val="002A46AA"/>
    <w:rsid w:val="002A4EA2"/>
    <w:rsid w:val="002A5F20"/>
    <w:rsid w:val="002A7669"/>
    <w:rsid w:val="002B54C4"/>
    <w:rsid w:val="002B79B9"/>
    <w:rsid w:val="002C6EE4"/>
    <w:rsid w:val="002C7232"/>
    <w:rsid w:val="002C757F"/>
    <w:rsid w:val="002D0AB1"/>
    <w:rsid w:val="002D159E"/>
    <w:rsid w:val="002D1D15"/>
    <w:rsid w:val="002D283C"/>
    <w:rsid w:val="002D3A81"/>
    <w:rsid w:val="002D44F6"/>
    <w:rsid w:val="002D62B5"/>
    <w:rsid w:val="002D6C95"/>
    <w:rsid w:val="002E069A"/>
    <w:rsid w:val="002E0A39"/>
    <w:rsid w:val="002E1562"/>
    <w:rsid w:val="002E16AC"/>
    <w:rsid w:val="002E1D85"/>
    <w:rsid w:val="002E2124"/>
    <w:rsid w:val="002E26E1"/>
    <w:rsid w:val="002E5626"/>
    <w:rsid w:val="002E5D13"/>
    <w:rsid w:val="002F1B2F"/>
    <w:rsid w:val="002F2363"/>
    <w:rsid w:val="002F27A4"/>
    <w:rsid w:val="002F6E3F"/>
    <w:rsid w:val="003033D4"/>
    <w:rsid w:val="00303582"/>
    <w:rsid w:val="00303A00"/>
    <w:rsid w:val="00303E1F"/>
    <w:rsid w:val="0030491D"/>
    <w:rsid w:val="00307F79"/>
    <w:rsid w:val="00311626"/>
    <w:rsid w:val="00311BF6"/>
    <w:rsid w:val="00315962"/>
    <w:rsid w:val="0031600E"/>
    <w:rsid w:val="003165DA"/>
    <w:rsid w:val="00316A02"/>
    <w:rsid w:val="00320660"/>
    <w:rsid w:val="0032124B"/>
    <w:rsid w:val="003265AA"/>
    <w:rsid w:val="003276A5"/>
    <w:rsid w:val="00327B67"/>
    <w:rsid w:val="0033084A"/>
    <w:rsid w:val="00331842"/>
    <w:rsid w:val="00333FE8"/>
    <w:rsid w:val="00335AF7"/>
    <w:rsid w:val="00335BE0"/>
    <w:rsid w:val="00337528"/>
    <w:rsid w:val="003375E7"/>
    <w:rsid w:val="003445CB"/>
    <w:rsid w:val="003466B6"/>
    <w:rsid w:val="00346714"/>
    <w:rsid w:val="00346CA3"/>
    <w:rsid w:val="00351669"/>
    <w:rsid w:val="003541FF"/>
    <w:rsid w:val="00354EFC"/>
    <w:rsid w:val="00355D97"/>
    <w:rsid w:val="003579EB"/>
    <w:rsid w:val="00362C3D"/>
    <w:rsid w:val="003700FC"/>
    <w:rsid w:val="00374181"/>
    <w:rsid w:val="00377055"/>
    <w:rsid w:val="0038450C"/>
    <w:rsid w:val="00384628"/>
    <w:rsid w:val="00391008"/>
    <w:rsid w:val="003918DD"/>
    <w:rsid w:val="00391AE1"/>
    <w:rsid w:val="00393915"/>
    <w:rsid w:val="003A1405"/>
    <w:rsid w:val="003A255E"/>
    <w:rsid w:val="003A3ED1"/>
    <w:rsid w:val="003A5D30"/>
    <w:rsid w:val="003A5D86"/>
    <w:rsid w:val="003A79D2"/>
    <w:rsid w:val="003A7F67"/>
    <w:rsid w:val="003B2B75"/>
    <w:rsid w:val="003B2BB0"/>
    <w:rsid w:val="003C0F79"/>
    <w:rsid w:val="003C0F7A"/>
    <w:rsid w:val="003C4631"/>
    <w:rsid w:val="003C68D0"/>
    <w:rsid w:val="003C7F86"/>
    <w:rsid w:val="003C7FCB"/>
    <w:rsid w:val="003D0F43"/>
    <w:rsid w:val="003D10A5"/>
    <w:rsid w:val="003D2B27"/>
    <w:rsid w:val="003D2EB7"/>
    <w:rsid w:val="003D51CD"/>
    <w:rsid w:val="003E12CF"/>
    <w:rsid w:val="003E1C6C"/>
    <w:rsid w:val="003E3F6C"/>
    <w:rsid w:val="003E6C7B"/>
    <w:rsid w:val="003E7DF1"/>
    <w:rsid w:val="003F20B3"/>
    <w:rsid w:val="003F2408"/>
    <w:rsid w:val="003F51A1"/>
    <w:rsid w:val="003F616E"/>
    <w:rsid w:val="003F6879"/>
    <w:rsid w:val="003F7386"/>
    <w:rsid w:val="0040162C"/>
    <w:rsid w:val="00403197"/>
    <w:rsid w:val="0040356F"/>
    <w:rsid w:val="00404352"/>
    <w:rsid w:val="00407082"/>
    <w:rsid w:val="00412DE6"/>
    <w:rsid w:val="004165C9"/>
    <w:rsid w:val="00416826"/>
    <w:rsid w:val="0042067A"/>
    <w:rsid w:val="00421E6E"/>
    <w:rsid w:val="0042273A"/>
    <w:rsid w:val="00423F6C"/>
    <w:rsid w:val="00424254"/>
    <w:rsid w:val="00424B5B"/>
    <w:rsid w:val="00426AC5"/>
    <w:rsid w:val="00430F82"/>
    <w:rsid w:val="004324F7"/>
    <w:rsid w:val="004344A5"/>
    <w:rsid w:val="00435CED"/>
    <w:rsid w:val="00436109"/>
    <w:rsid w:val="00436189"/>
    <w:rsid w:val="004475C2"/>
    <w:rsid w:val="00450F1C"/>
    <w:rsid w:val="004524B3"/>
    <w:rsid w:val="00453E73"/>
    <w:rsid w:val="0045434B"/>
    <w:rsid w:val="00455AA2"/>
    <w:rsid w:val="004670B6"/>
    <w:rsid w:val="0047126D"/>
    <w:rsid w:val="00472E0E"/>
    <w:rsid w:val="00475C2D"/>
    <w:rsid w:val="0047706D"/>
    <w:rsid w:val="00480614"/>
    <w:rsid w:val="004813C0"/>
    <w:rsid w:val="004833A1"/>
    <w:rsid w:val="00484376"/>
    <w:rsid w:val="00493232"/>
    <w:rsid w:val="00493FD3"/>
    <w:rsid w:val="00494139"/>
    <w:rsid w:val="0049572C"/>
    <w:rsid w:val="004A0802"/>
    <w:rsid w:val="004A09D0"/>
    <w:rsid w:val="004A5FF6"/>
    <w:rsid w:val="004B48A3"/>
    <w:rsid w:val="004B798C"/>
    <w:rsid w:val="004B7E8E"/>
    <w:rsid w:val="004C264E"/>
    <w:rsid w:val="004C4F93"/>
    <w:rsid w:val="004D0F6C"/>
    <w:rsid w:val="004D2147"/>
    <w:rsid w:val="004D32EA"/>
    <w:rsid w:val="004D41A4"/>
    <w:rsid w:val="004D4B31"/>
    <w:rsid w:val="004D62C1"/>
    <w:rsid w:val="004D717F"/>
    <w:rsid w:val="004D79EA"/>
    <w:rsid w:val="004D7CB4"/>
    <w:rsid w:val="004D7CFB"/>
    <w:rsid w:val="004E0354"/>
    <w:rsid w:val="004E293B"/>
    <w:rsid w:val="004E5BAD"/>
    <w:rsid w:val="004F0C32"/>
    <w:rsid w:val="004F0D4B"/>
    <w:rsid w:val="004F2946"/>
    <w:rsid w:val="004F2FDD"/>
    <w:rsid w:val="004F37F5"/>
    <w:rsid w:val="004F3EF3"/>
    <w:rsid w:val="004F53A4"/>
    <w:rsid w:val="004F7CC4"/>
    <w:rsid w:val="00501263"/>
    <w:rsid w:val="00502BD4"/>
    <w:rsid w:val="005039EB"/>
    <w:rsid w:val="00505123"/>
    <w:rsid w:val="005054F8"/>
    <w:rsid w:val="005074D9"/>
    <w:rsid w:val="005153FD"/>
    <w:rsid w:val="00515B92"/>
    <w:rsid w:val="005167C5"/>
    <w:rsid w:val="00522DBC"/>
    <w:rsid w:val="005240B6"/>
    <w:rsid w:val="00524BF9"/>
    <w:rsid w:val="00525E45"/>
    <w:rsid w:val="005305F9"/>
    <w:rsid w:val="005326D8"/>
    <w:rsid w:val="0053500B"/>
    <w:rsid w:val="00535941"/>
    <w:rsid w:val="00536FAA"/>
    <w:rsid w:val="0053714F"/>
    <w:rsid w:val="0054040C"/>
    <w:rsid w:val="005423EE"/>
    <w:rsid w:val="00544911"/>
    <w:rsid w:val="00546C99"/>
    <w:rsid w:val="00547BD6"/>
    <w:rsid w:val="00551F57"/>
    <w:rsid w:val="00552DA9"/>
    <w:rsid w:val="00554B85"/>
    <w:rsid w:val="005556FF"/>
    <w:rsid w:val="005609D0"/>
    <w:rsid w:val="00562A2D"/>
    <w:rsid w:val="00563356"/>
    <w:rsid w:val="00563DDC"/>
    <w:rsid w:val="00566C85"/>
    <w:rsid w:val="00567C31"/>
    <w:rsid w:val="00577D88"/>
    <w:rsid w:val="00580337"/>
    <w:rsid w:val="005820A7"/>
    <w:rsid w:val="00582932"/>
    <w:rsid w:val="00584037"/>
    <w:rsid w:val="005905AD"/>
    <w:rsid w:val="005923B7"/>
    <w:rsid w:val="00593881"/>
    <w:rsid w:val="00594311"/>
    <w:rsid w:val="0059448F"/>
    <w:rsid w:val="005944F5"/>
    <w:rsid w:val="0059674C"/>
    <w:rsid w:val="005A0326"/>
    <w:rsid w:val="005A14B2"/>
    <w:rsid w:val="005A7341"/>
    <w:rsid w:val="005A7702"/>
    <w:rsid w:val="005A7AAC"/>
    <w:rsid w:val="005B52AC"/>
    <w:rsid w:val="005B5992"/>
    <w:rsid w:val="005B748D"/>
    <w:rsid w:val="005B7F7F"/>
    <w:rsid w:val="005C2257"/>
    <w:rsid w:val="005C570E"/>
    <w:rsid w:val="005D176E"/>
    <w:rsid w:val="005D1C47"/>
    <w:rsid w:val="005D1F53"/>
    <w:rsid w:val="005D2B0B"/>
    <w:rsid w:val="005D33F6"/>
    <w:rsid w:val="005D52B7"/>
    <w:rsid w:val="005D5471"/>
    <w:rsid w:val="005D6892"/>
    <w:rsid w:val="005D74FB"/>
    <w:rsid w:val="005D79B2"/>
    <w:rsid w:val="005E00E4"/>
    <w:rsid w:val="005E0238"/>
    <w:rsid w:val="005E1183"/>
    <w:rsid w:val="005E2341"/>
    <w:rsid w:val="005E33F5"/>
    <w:rsid w:val="005E37DB"/>
    <w:rsid w:val="005E4FF1"/>
    <w:rsid w:val="005E7DB6"/>
    <w:rsid w:val="005F01F0"/>
    <w:rsid w:val="005F13F7"/>
    <w:rsid w:val="005F19D9"/>
    <w:rsid w:val="005F4357"/>
    <w:rsid w:val="005F56FD"/>
    <w:rsid w:val="005F6B94"/>
    <w:rsid w:val="005F6E2E"/>
    <w:rsid w:val="00603EA3"/>
    <w:rsid w:val="00605A25"/>
    <w:rsid w:val="00605A96"/>
    <w:rsid w:val="00605F40"/>
    <w:rsid w:val="0061419E"/>
    <w:rsid w:val="00614522"/>
    <w:rsid w:val="00615476"/>
    <w:rsid w:val="0061622C"/>
    <w:rsid w:val="00617059"/>
    <w:rsid w:val="006176E4"/>
    <w:rsid w:val="00621A0F"/>
    <w:rsid w:val="0062673B"/>
    <w:rsid w:val="0062679E"/>
    <w:rsid w:val="006279DF"/>
    <w:rsid w:val="0063381B"/>
    <w:rsid w:val="00633D4A"/>
    <w:rsid w:val="0063455D"/>
    <w:rsid w:val="00634902"/>
    <w:rsid w:val="00636344"/>
    <w:rsid w:val="00637BD8"/>
    <w:rsid w:val="0064080C"/>
    <w:rsid w:val="0064098D"/>
    <w:rsid w:val="0064100C"/>
    <w:rsid w:val="00641451"/>
    <w:rsid w:val="00644759"/>
    <w:rsid w:val="006458A2"/>
    <w:rsid w:val="006468A5"/>
    <w:rsid w:val="006540E8"/>
    <w:rsid w:val="0065718A"/>
    <w:rsid w:val="00660132"/>
    <w:rsid w:val="006650B4"/>
    <w:rsid w:val="006666A0"/>
    <w:rsid w:val="00670178"/>
    <w:rsid w:val="00670DD7"/>
    <w:rsid w:val="0067178E"/>
    <w:rsid w:val="00672937"/>
    <w:rsid w:val="00675D59"/>
    <w:rsid w:val="00676AC8"/>
    <w:rsid w:val="0068436D"/>
    <w:rsid w:val="00690192"/>
    <w:rsid w:val="00690469"/>
    <w:rsid w:val="00691D06"/>
    <w:rsid w:val="0069552F"/>
    <w:rsid w:val="00695D72"/>
    <w:rsid w:val="0069721D"/>
    <w:rsid w:val="00697B25"/>
    <w:rsid w:val="00697E3D"/>
    <w:rsid w:val="006A0F80"/>
    <w:rsid w:val="006A1A03"/>
    <w:rsid w:val="006A218F"/>
    <w:rsid w:val="006A2BE2"/>
    <w:rsid w:val="006A642C"/>
    <w:rsid w:val="006A6B3F"/>
    <w:rsid w:val="006B06F2"/>
    <w:rsid w:val="006B149D"/>
    <w:rsid w:val="006B2880"/>
    <w:rsid w:val="006C556A"/>
    <w:rsid w:val="006C622E"/>
    <w:rsid w:val="006D00AC"/>
    <w:rsid w:val="006D4214"/>
    <w:rsid w:val="006D6CF9"/>
    <w:rsid w:val="006D6D81"/>
    <w:rsid w:val="006E0304"/>
    <w:rsid w:val="006E394C"/>
    <w:rsid w:val="006E53D2"/>
    <w:rsid w:val="006E6715"/>
    <w:rsid w:val="006E698D"/>
    <w:rsid w:val="006E7EA2"/>
    <w:rsid w:val="006F08BA"/>
    <w:rsid w:val="006F2666"/>
    <w:rsid w:val="006F556A"/>
    <w:rsid w:val="006F76D3"/>
    <w:rsid w:val="007006DC"/>
    <w:rsid w:val="007007BC"/>
    <w:rsid w:val="00702041"/>
    <w:rsid w:val="00702817"/>
    <w:rsid w:val="00702CEB"/>
    <w:rsid w:val="007046AF"/>
    <w:rsid w:val="007077FB"/>
    <w:rsid w:val="00707B8E"/>
    <w:rsid w:val="00707FD5"/>
    <w:rsid w:val="00711AA9"/>
    <w:rsid w:val="007129CE"/>
    <w:rsid w:val="00713804"/>
    <w:rsid w:val="0071546F"/>
    <w:rsid w:val="00717403"/>
    <w:rsid w:val="00720576"/>
    <w:rsid w:val="00720C77"/>
    <w:rsid w:val="007234B3"/>
    <w:rsid w:val="00723E7B"/>
    <w:rsid w:val="007251FE"/>
    <w:rsid w:val="00730785"/>
    <w:rsid w:val="00733DCF"/>
    <w:rsid w:val="007345B5"/>
    <w:rsid w:val="00737AFA"/>
    <w:rsid w:val="007402D6"/>
    <w:rsid w:val="00740E22"/>
    <w:rsid w:val="00741BFD"/>
    <w:rsid w:val="00742F09"/>
    <w:rsid w:val="007439D7"/>
    <w:rsid w:val="0074610A"/>
    <w:rsid w:val="00750188"/>
    <w:rsid w:val="007508B5"/>
    <w:rsid w:val="00751981"/>
    <w:rsid w:val="00751A6D"/>
    <w:rsid w:val="007522FA"/>
    <w:rsid w:val="00755194"/>
    <w:rsid w:val="0075584A"/>
    <w:rsid w:val="00761931"/>
    <w:rsid w:val="00761A73"/>
    <w:rsid w:val="007626C7"/>
    <w:rsid w:val="0076281F"/>
    <w:rsid w:val="00771590"/>
    <w:rsid w:val="00771732"/>
    <w:rsid w:val="00772017"/>
    <w:rsid w:val="007736EF"/>
    <w:rsid w:val="00773E8E"/>
    <w:rsid w:val="00775943"/>
    <w:rsid w:val="007772C3"/>
    <w:rsid w:val="007772F1"/>
    <w:rsid w:val="00777FF5"/>
    <w:rsid w:val="00782A59"/>
    <w:rsid w:val="00783666"/>
    <w:rsid w:val="007867F7"/>
    <w:rsid w:val="00792153"/>
    <w:rsid w:val="00793634"/>
    <w:rsid w:val="0079377B"/>
    <w:rsid w:val="007A3DC6"/>
    <w:rsid w:val="007A4C8F"/>
    <w:rsid w:val="007A755C"/>
    <w:rsid w:val="007B294A"/>
    <w:rsid w:val="007B422B"/>
    <w:rsid w:val="007B65B4"/>
    <w:rsid w:val="007B7331"/>
    <w:rsid w:val="007C4391"/>
    <w:rsid w:val="007C7F5B"/>
    <w:rsid w:val="007D28DF"/>
    <w:rsid w:val="007D4183"/>
    <w:rsid w:val="007D4F76"/>
    <w:rsid w:val="007D5879"/>
    <w:rsid w:val="007E0AEC"/>
    <w:rsid w:val="007E11E2"/>
    <w:rsid w:val="007E22E9"/>
    <w:rsid w:val="007E4854"/>
    <w:rsid w:val="007E71AC"/>
    <w:rsid w:val="007F1773"/>
    <w:rsid w:val="007F25B0"/>
    <w:rsid w:val="007F787B"/>
    <w:rsid w:val="008006B8"/>
    <w:rsid w:val="0080518B"/>
    <w:rsid w:val="00807E80"/>
    <w:rsid w:val="00810341"/>
    <w:rsid w:val="00814C90"/>
    <w:rsid w:val="008179DA"/>
    <w:rsid w:val="00817BDE"/>
    <w:rsid w:val="0082404F"/>
    <w:rsid w:val="0082505D"/>
    <w:rsid w:val="008269B9"/>
    <w:rsid w:val="00830BC8"/>
    <w:rsid w:val="0083366A"/>
    <w:rsid w:val="008406F2"/>
    <w:rsid w:val="00841EEB"/>
    <w:rsid w:val="00845E0D"/>
    <w:rsid w:val="008479B9"/>
    <w:rsid w:val="0085064C"/>
    <w:rsid w:val="008513F0"/>
    <w:rsid w:val="008527ED"/>
    <w:rsid w:val="00853109"/>
    <w:rsid w:val="00854ED7"/>
    <w:rsid w:val="0085620D"/>
    <w:rsid w:val="00856FCA"/>
    <w:rsid w:val="00857368"/>
    <w:rsid w:val="008573A7"/>
    <w:rsid w:val="0086211C"/>
    <w:rsid w:val="008732CB"/>
    <w:rsid w:val="00875D6C"/>
    <w:rsid w:val="008763DF"/>
    <w:rsid w:val="00877773"/>
    <w:rsid w:val="008822A4"/>
    <w:rsid w:val="00882970"/>
    <w:rsid w:val="008834DD"/>
    <w:rsid w:val="008864EE"/>
    <w:rsid w:val="00887546"/>
    <w:rsid w:val="00890AF4"/>
    <w:rsid w:val="008934F1"/>
    <w:rsid w:val="00893B51"/>
    <w:rsid w:val="008948C1"/>
    <w:rsid w:val="00894E9D"/>
    <w:rsid w:val="0089582F"/>
    <w:rsid w:val="00895C3A"/>
    <w:rsid w:val="00897909"/>
    <w:rsid w:val="008A061C"/>
    <w:rsid w:val="008A100B"/>
    <w:rsid w:val="008A1634"/>
    <w:rsid w:val="008A1C43"/>
    <w:rsid w:val="008A2784"/>
    <w:rsid w:val="008A2D61"/>
    <w:rsid w:val="008A3EE8"/>
    <w:rsid w:val="008A4DB1"/>
    <w:rsid w:val="008A5060"/>
    <w:rsid w:val="008A54AB"/>
    <w:rsid w:val="008A646B"/>
    <w:rsid w:val="008B09CD"/>
    <w:rsid w:val="008B39CA"/>
    <w:rsid w:val="008B4BEA"/>
    <w:rsid w:val="008B74DA"/>
    <w:rsid w:val="008C1F67"/>
    <w:rsid w:val="008C6F2E"/>
    <w:rsid w:val="008C72F8"/>
    <w:rsid w:val="008C7C97"/>
    <w:rsid w:val="008D364A"/>
    <w:rsid w:val="008D405B"/>
    <w:rsid w:val="008D53A7"/>
    <w:rsid w:val="008D5C2F"/>
    <w:rsid w:val="008D6B1C"/>
    <w:rsid w:val="008E119F"/>
    <w:rsid w:val="008E22C4"/>
    <w:rsid w:val="008E2C14"/>
    <w:rsid w:val="008F17A9"/>
    <w:rsid w:val="008F296A"/>
    <w:rsid w:val="008F4FC4"/>
    <w:rsid w:val="008F5D1B"/>
    <w:rsid w:val="008F61CA"/>
    <w:rsid w:val="008F7C72"/>
    <w:rsid w:val="00901970"/>
    <w:rsid w:val="00902EC9"/>
    <w:rsid w:val="00904201"/>
    <w:rsid w:val="00904AD5"/>
    <w:rsid w:val="00906A78"/>
    <w:rsid w:val="009124E8"/>
    <w:rsid w:val="009142B6"/>
    <w:rsid w:val="00915510"/>
    <w:rsid w:val="00915549"/>
    <w:rsid w:val="00916D72"/>
    <w:rsid w:val="0091799B"/>
    <w:rsid w:val="00917BA3"/>
    <w:rsid w:val="00920583"/>
    <w:rsid w:val="009239A8"/>
    <w:rsid w:val="0092718E"/>
    <w:rsid w:val="00931143"/>
    <w:rsid w:val="00931A5A"/>
    <w:rsid w:val="00931A9C"/>
    <w:rsid w:val="00931DDB"/>
    <w:rsid w:val="009355E7"/>
    <w:rsid w:val="009361A7"/>
    <w:rsid w:val="00937194"/>
    <w:rsid w:val="00937D41"/>
    <w:rsid w:val="009404EB"/>
    <w:rsid w:val="00942BD6"/>
    <w:rsid w:val="00944C65"/>
    <w:rsid w:val="0095041E"/>
    <w:rsid w:val="00951783"/>
    <w:rsid w:val="00953222"/>
    <w:rsid w:val="00954E8F"/>
    <w:rsid w:val="009557F3"/>
    <w:rsid w:val="009564EC"/>
    <w:rsid w:val="0095656E"/>
    <w:rsid w:val="00956771"/>
    <w:rsid w:val="00956C5A"/>
    <w:rsid w:val="00960120"/>
    <w:rsid w:val="00960F44"/>
    <w:rsid w:val="00961310"/>
    <w:rsid w:val="0096562A"/>
    <w:rsid w:val="009727C8"/>
    <w:rsid w:val="00974299"/>
    <w:rsid w:val="009777CF"/>
    <w:rsid w:val="009822DE"/>
    <w:rsid w:val="00983795"/>
    <w:rsid w:val="00983A27"/>
    <w:rsid w:val="00984A38"/>
    <w:rsid w:val="00985B10"/>
    <w:rsid w:val="00990528"/>
    <w:rsid w:val="00991514"/>
    <w:rsid w:val="009935AD"/>
    <w:rsid w:val="00993731"/>
    <w:rsid w:val="00994255"/>
    <w:rsid w:val="0099448F"/>
    <w:rsid w:val="00994EA9"/>
    <w:rsid w:val="00996958"/>
    <w:rsid w:val="009A03BC"/>
    <w:rsid w:val="009A08EA"/>
    <w:rsid w:val="009A17B1"/>
    <w:rsid w:val="009A44FE"/>
    <w:rsid w:val="009A5A53"/>
    <w:rsid w:val="009A5E09"/>
    <w:rsid w:val="009A5F5F"/>
    <w:rsid w:val="009B05F8"/>
    <w:rsid w:val="009B385C"/>
    <w:rsid w:val="009B6E53"/>
    <w:rsid w:val="009C524D"/>
    <w:rsid w:val="009C5C9D"/>
    <w:rsid w:val="009C6B15"/>
    <w:rsid w:val="009C7579"/>
    <w:rsid w:val="009D2286"/>
    <w:rsid w:val="009D2CA3"/>
    <w:rsid w:val="009D52A2"/>
    <w:rsid w:val="009E0958"/>
    <w:rsid w:val="009E308B"/>
    <w:rsid w:val="009E77A2"/>
    <w:rsid w:val="009F19AB"/>
    <w:rsid w:val="009F3D7D"/>
    <w:rsid w:val="00A01F8F"/>
    <w:rsid w:val="00A02770"/>
    <w:rsid w:val="00A0626A"/>
    <w:rsid w:val="00A070A0"/>
    <w:rsid w:val="00A07744"/>
    <w:rsid w:val="00A10EAC"/>
    <w:rsid w:val="00A123CA"/>
    <w:rsid w:val="00A13127"/>
    <w:rsid w:val="00A17AF5"/>
    <w:rsid w:val="00A21DF1"/>
    <w:rsid w:val="00A23AE3"/>
    <w:rsid w:val="00A3016A"/>
    <w:rsid w:val="00A30D19"/>
    <w:rsid w:val="00A313AD"/>
    <w:rsid w:val="00A35BDA"/>
    <w:rsid w:val="00A410A5"/>
    <w:rsid w:val="00A46D46"/>
    <w:rsid w:val="00A47CCF"/>
    <w:rsid w:val="00A50014"/>
    <w:rsid w:val="00A5037C"/>
    <w:rsid w:val="00A5074B"/>
    <w:rsid w:val="00A5666A"/>
    <w:rsid w:val="00A567EF"/>
    <w:rsid w:val="00A577EF"/>
    <w:rsid w:val="00A61C01"/>
    <w:rsid w:val="00A61C36"/>
    <w:rsid w:val="00A62C71"/>
    <w:rsid w:val="00A63412"/>
    <w:rsid w:val="00A6787B"/>
    <w:rsid w:val="00A71758"/>
    <w:rsid w:val="00A71CF8"/>
    <w:rsid w:val="00A7211E"/>
    <w:rsid w:val="00A726CA"/>
    <w:rsid w:val="00A72DBC"/>
    <w:rsid w:val="00A80ED4"/>
    <w:rsid w:val="00A80F77"/>
    <w:rsid w:val="00A81B61"/>
    <w:rsid w:val="00A83D7B"/>
    <w:rsid w:val="00A84E29"/>
    <w:rsid w:val="00A86A21"/>
    <w:rsid w:val="00A86F18"/>
    <w:rsid w:val="00A916B5"/>
    <w:rsid w:val="00A92C6B"/>
    <w:rsid w:val="00A93A19"/>
    <w:rsid w:val="00A93BFB"/>
    <w:rsid w:val="00A979FA"/>
    <w:rsid w:val="00A97D90"/>
    <w:rsid w:val="00AA14D8"/>
    <w:rsid w:val="00AA439A"/>
    <w:rsid w:val="00AA4AE7"/>
    <w:rsid w:val="00AA5932"/>
    <w:rsid w:val="00AB20B2"/>
    <w:rsid w:val="00AB2C65"/>
    <w:rsid w:val="00AB2DC5"/>
    <w:rsid w:val="00AB2EC6"/>
    <w:rsid w:val="00AB3994"/>
    <w:rsid w:val="00AB4E0C"/>
    <w:rsid w:val="00AB7D8B"/>
    <w:rsid w:val="00AC0499"/>
    <w:rsid w:val="00AC1A31"/>
    <w:rsid w:val="00AC562E"/>
    <w:rsid w:val="00AC5859"/>
    <w:rsid w:val="00AC683F"/>
    <w:rsid w:val="00AC6D4A"/>
    <w:rsid w:val="00AD11A4"/>
    <w:rsid w:val="00AD2125"/>
    <w:rsid w:val="00AD59A7"/>
    <w:rsid w:val="00AD6203"/>
    <w:rsid w:val="00AE0437"/>
    <w:rsid w:val="00AE1318"/>
    <w:rsid w:val="00AE2120"/>
    <w:rsid w:val="00AE229C"/>
    <w:rsid w:val="00AE429B"/>
    <w:rsid w:val="00AE51EC"/>
    <w:rsid w:val="00AE5378"/>
    <w:rsid w:val="00AE5ADB"/>
    <w:rsid w:val="00AE688E"/>
    <w:rsid w:val="00AE6E42"/>
    <w:rsid w:val="00AF0784"/>
    <w:rsid w:val="00AF090A"/>
    <w:rsid w:val="00AF1271"/>
    <w:rsid w:val="00AF48D5"/>
    <w:rsid w:val="00AF4B73"/>
    <w:rsid w:val="00AF62B9"/>
    <w:rsid w:val="00B00AC6"/>
    <w:rsid w:val="00B02742"/>
    <w:rsid w:val="00B07115"/>
    <w:rsid w:val="00B101C4"/>
    <w:rsid w:val="00B15AD0"/>
    <w:rsid w:val="00B16EBB"/>
    <w:rsid w:val="00B17B59"/>
    <w:rsid w:val="00B17EAE"/>
    <w:rsid w:val="00B17EE4"/>
    <w:rsid w:val="00B2265E"/>
    <w:rsid w:val="00B238FB"/>
    <w:rsid w:val="00B23CAC"/>
    <w:rsid w:val="00B26506"/>
    <w:rsid w:val="00B31EE0"/>
    <w:rsid w:val="00B36F25"/>
    <w:rsid w:val="00B42D6B"/>
    <w:rsid w:val="00B44B24"/>
    <w:rsid w:val="00B452BE"/>
    <w:rsid w:val="00B47404"/>
    <w:rsid w:val="00B47690"/>
    <w:rsid w:val="00B516C1"/>
    <w:rsid w:val="00B53567"/>
    <w:rsid w:val="00B554FD"/>
    <w:rsid w:val="00B56FFD"/>
    <w:rsid w:val="00B57474"/>
    <w:rsid w:val="00B62F41"/>
    <w:rsid w:val="00B63C12"/>
    <w:rsid w:val="00B670E9"/>
    <w:rsid w:val="00B67F78"/>
    <w:rsid w:val="00B7149A"/>
    <w:rsid w:val="00B71BAB"/>
    <w:rsid w:val="00B72055"/>
    <w:rsid w:val="00B72F08"/>
    <w:rsid w:val="00B73D5E"/>
    <w:rsid w:val="00B75CBB"/>
    <w:rsid w:val="00B7696D"/>
    <w:rsid w:val="00B8057E"/>
    <w:rsid w:val="00B810E9"/>
    <w:rsid w:val="00B81670"/>
    <w:rsid w:val="00B81D17"/>
    <w:rsid w:val="00B83548"/>
    <w:rsid w:val="00B86530"/>
    <w:rsid w:val="00B875A3"/>
    <w:rsid w:val="00B93892"/>
    <w:rsid w:val="00B97A45"/>
    <w:rsid w:val="00B97ABF"/>
    <w:rsid w:val="00BA1DBC"/>
    <w:rsid w:val="00BA26DB"/>
    <w:rsid w:val="00BA48BF"/>
    <w:rsid w:val="00BA7396"/>
    <w:rsid w:val="00BA7E7C"/>
    <w:rsid w:val="00BB1C56"/>
    <w:rsid w:val="00BB1E17"/>
    <w:rsid w:val="00BB210D"/>
    <w:rsid w:val="00BB4F96"/>
    <w:rsid w:val="00BB53E5"/>
    <w:rsid w:val="00BC43F1"/>
    <w:rsid w:val="00BC550D"/>
    <w:rsid w:val="00BC5C13"/>
    <w:rsid w:val="00BC72A6"/>
    <w:rsid w:val="00BC757F"/>
    <w:rsid w:val="00BD0EAD"/>
    <w:rsid w:val="00BD16E9"/>
    <w:rsid w:val="00BD2E32"/>
    <w:rsid w:val="00BD3633"/>
    <w:rsid w:val="00BD3A0B"/>
    <w:rsid w:val="00BD4391"/>
    <w:rsid w:val="00BD44E0"/>
    <w:rsid w:val="00BD4661"/>
    <w:rsid w:val="00BE0C2E"/>
    <w:rsid w:val="00BE24B0"/>
    <w:rsid w:val="00BE40A2"/>
    <w:rsid w:val="00BE4500"/>
    <w:rsid w:val="00BE59C7"/>
    <w:rsid w:val="00BE6F71"/>
    <w:rsid w:val="00BF1A99"/>
    <w:rsid w:val="00BF35B6"/>
    <w:rsid w:val="00BF3E72"/>
    <w:rsid w:val="00BF48D9"/>
    <w:rsid w:val="00C006B3"/>
    <w:rsid w:val="00C028C0"/>
    <w:rsid w:val="00C03D28"/>
    <w:rsid w:val="00C11C0C"/>
    <w:rsid w:val="00C12EB3"/>
    <w:rsid w:val="00C133D0"/>
    <w:rsid w:val="00C15559"/>
    <w:rsid w:val="00C2315D"/>
    <w:rsid w:val="00C26856"/>
    <w:rsid w:val="00C26C71"/>
    <w:rsid w:val="00C2753B"/>
    <w:rsid w:val="00C302AB"/>
    <w:rsid w:val="00C316A7"/>
    <w:rsid w:val="00C33167"/>
    <w:rsid w:val="00C333F1"/>
    <w:rsid w:val="00C400BE"/>
    <w:rsid w:val="00C405F4"/>
    <w:rsid w:val="00C408FB"/>
    <w:rsid w:val="00C42793"/>
    <w:rsid w:val="00C45F63"/>
    <w:rsid w:val="00C47E6D"/>
    <w:rsid w:val="00C5282A"/>
    <w:rsid w:val="00C52F44"/>
    <w:rsid w:val="00C611CD"/>
    <w:rsid w:val="00C62EF6"/>
    <w:rsid w:val="00C635DA"/>
    <w:rsid w:val="00C65752"/>
    <w:rsid w:val="00C65845"/>
    <w:rsid w:val="00C65C31"/>
    <w:rsid w:val="00C67EFE"/>
    <w:rsid w:val="00C74B2F"/>
    <w:rsid w:val="00C75ED4"/>
    <w:rsid w:val="00C80CD3"/>
    <w:rsid w:val="00C841D0"/>
    <w:rsid w:val="00C842C7"/>
    <w:rsid w:val="00C92260"/>
    <w:rsid w:val="00C94C1E"/>
    <w:rsid w:val="00C94FC6"/>
    <w:rsid w:val="00C975DF"/>
    <w:rsid w:val="00C97B0A"/>
    <w:rsid w:val="00CA58AE"/>
    <w:rsid w:val="00CA59C2"/>
    <w:rsid w:val="00CA5B7B"/>
    <w:rsid w:val="00CB0B88"/>
    <w:rsid w:val="00CB45BE"/>
    <w:rsid w:val="00CB45CD"/>
    <w:rsid w:val="00CB56D1"/>
    <w:rsid w:val="00CB75B3"/>
    <w:rsid w:val="00CB7677"/>
    <w:rsid w:val="00CC0423"/>
    <w:rsid w:val="00CC2CBA"/>
    <w:rsid w:val="00CC40D7"/>
    <w:rsid w:val="00CC4EDF"/>
    <w:rsid w:val="00CC5E68"/>
    <w:rsid w:val="00CC654C"/>
    <w:rsid w:val="00CD1E24"/>
    <w:rsid w:val="00CD1EA4"/>
    <w:rsid w:val="00CD7747"/>
    <w:rsid w:val="00CD7F95"/>
    <w:rsid w:val="00CE1398"/>
    <w:rsid w:val="00CE1B49"/>
    <w:rsid w:val="00CE2D99"/>
    <w:rsid w:val="00CE3999"/>
    <w:rsid w:val="00CE3C16"/>
    <w:rsid w:val="00CE739F"/>
    <w:rsid w:val="00CE7D62"/>
    <w:rsid w:val="00CF45B8"/>
    <w:rsid w:val="00CF6B6E"/>
    <w:rsid w:val="00CF78F5"/>
    <w:rsid w:val="00D01346"/>
    <w:rsid w:val="00D05CF8"/>
    <w:rsid w:val="00D05EF1"/>
    <w:rsid w:val="00D06F36"/>
    <w:rsid w:val="00D075A7"/>
    <w:rsid w:val="00D14F4F"/>
    <w:rsid w:val="00D173E4"/>
    <w:rsid w:val="00D2086A"/>
    <w:rsid w:val="00D21E6F"/>
    <w:rsid w:val="00D222C8"/>
    <w:rsid w:val="00D2589C"/>
    <w:rsid w:val="00D2686D"/>
    <w:rsid w:val="00D26FCD"/>
    <w:rsid w:val="00D27E07"/>
    <w:rsid w:val="00D33BB0"/>
    <w:rsid w:val="00D340A7"/>
    <w:rsid w:val="00D40166"/>
    <w:rsid w:val="00D42FF9"/>
    <w:rsid w:val="00D473EC"/>
    <w:rsid w:val="00D51195"/>
    <w:rsid w:val="00D56F4B"/>
    <w:rsid w:val="00D57CFA"/>
    <w:rsid w:val="00D603BC"/>
    <w:rsid w:val="00D60719"/>
    <w:rsid w:val="00D62DC4"/>
    <w:rsid w:val="00D649A9"/>
    <w:rsid w:val="00D65798"/>
    <w:rsid w:val="00D65F67"/>
    <w:rsid w:val="00D66E1D"/>
    <w:rsid w:val="00D70E6B"/>
    <w:rsid w:val="00D74C7C"/>
    <w:rsid w:val="00D77068"/>
    <w:rsid w:val="00D80255"/>
    <w:rsid w:val="00D8455E"/>
    <w:rsid w:val="00D84F72"/>
    <w:rsid w:val="00D85B6A"/>
    <w:rsid w:val="00D86751"/>
    <w:rsid w:val="00D87694"/>
    <w:rsid w:val="00D9146D"/>
    <w:rsid w:val="00D9358E"/>
    <w:rsid w:val="00D93BBE"/>
    <w:rsid w:val="00D94EB6"/>
    <w:rsid w:val="00D96E3D"/>
    <w:rsid w:val="00D974E2"/>
    <w:rsid w:val="00DA0FD7"/>
    <w:rsid w:val="00DA28F9"/>
    <w:rsid w:val="00DA32E8"/>
    <w:rsid w:val="00DA391B"/>
    <w:rsid w:val="00DA5761"/>
    <w:rsid w:val="00DB42B4"/>
    <w:rsid w:val="00DB4F54"/>
    <w:rsid w:val="00DB532A"/>
    <w:rsid w:val="00DB5397"/>
    <w:rsid w:val="00DC153E"/>
    <w:rsid w:val="00DC20AC"/>
    <w:rsid w:val="00DC2EC8"/>
    <w:rsid w:val="00DC382B"/>
    <w:rsid w:val="00DD0292"/>
    <w:rsid w:val="00DD1DD1"/>
    <w:rsid w:val="00DD343D"/>
    <w:rsid w:val="00DD7554"/>
    <w:rsid w:val="00DE0043"/>
    <w:rsid w:val="00DE1264"/>
    <w:rsid w:val="00DE2A4B"/>
    <w:rsid w:val="00DE56AD"/>
    <w:rsid w:val="00DF2505"/>
    <w:rsid w:val="00DF29B9"/>
    <w:rsid w:val="00DF2C50"/>
    <w:rsid w:val="00DF45AA"/>
    <w:rsid w:val="00DF5763"/>
    <w:rsid w:val="00DF63F4"/>
    <w:rsid w:val="00DF6A07"/>
    <w:rsid w:val="00DF7A00"/>
    <w:rsid w:val="00DF7FBC"/>
    <w:rsid w:val="00E00FC1"/>
    <w:rsid w:val="00E0617C"/>
    <w:rsid w:val="00E101F9"/>
    <w:rsid w:val="00E10541"/>
    <w:rsid w:val="00E111E2"/>
    <w:rsid w:val="00E13B5F"/>
    <w:rsid w:val="00E14802"/>
    <w:rsid w:val="00E17B85"/>
    <w:rsid w:val="00E2011F"/>
    <w:rsid w:val="00E20B9A"/>
    <w:rsid w:val="00E2678E"/>
    <w:rsid w:val="00E2742C"/>
    <w:rsid w:val="00E3103F"/>
    <w:rsid w:val="00E338B5"/>
    <w:rsid w:val="00E402D8"/>
    <w:rsid w:val="00E40338"/>
    <w:rsid w:val="00E40DA1"/>
    <w:rsid w:val="00E51345"/>
    <w:rsid w:val="00E515C5"/>
    <w:rsid w:val="00E51E63"/>
    <w:rsid w:val="00E52A6D"/>
    <w:rsid w:val="00E544AD"/>
    <w:rsid w:val="00E551EE"/>
    <w:rsid w:val="00E62E1D"/>
    <w:rsid w:val="00E63594"/>
    <w:rsid w:val="00E6371D"/>
    <w:rsid w:val="00E63AFF"/>
    <w:rsid w:val="00E64454"/>
    <w:rsid w:val="00E7058C"/>
    <w:rsid w:val="00E70CB8"/>
    <w:rsid w:val="00E71525"/>
    <w:rsid w:val="00E727FE"/>
    <w:rsid w:val="00E74AB2"/>
    <w:rsid w:val="00E768DC"/>
    <w:rsid w:val="00E769D3"/>
    <w:rsid w:val="00E76EB9"/>
    <w:rsid w:val="00E82308"/>
    <w:rsid w:val="00E833B8"/>
    <w:rsid w:val="00E872C9"/>
    <w:rsid w:val="00E87CBE"/>
    <w:rsid w:val="00E92C00"/>
    <w:rsid w:val="00E935EC"/>
    <w:rsid w:val="00E93FC9"/>
    <w:rsid w:val="00E9746D"/>
    <w:rsid w:val="00E975BB"/>
    <w:rsid w:val="00EA0198"/>
    <w:rsid w:val="00EA15CB"/>
    <w:rsid w:val="00EA18C3"/>
    <w:rsid w:val="00EA2AA6"/>
    <w:rsid w:val="00EA3D7A"/>
    <w:rsid w:val="00EA6CD9"/>
    <w:rsid w:val="00EB2BF5"/>
    <w:rsid w:val="00EB41FE"/>
    <w:rsid w:val="00EB5735"/>
    <w:rsid w:val="00EB7BC0"/>
    <w:rsid w:val="00EB7C68"/>
    <w:rsid w:val="00EC2747"/>
    <w:rsid w:val="00EC275B"/>
    <w:rsid w:val="00EC714E"/>
    <w:rsid w:val="00ED2DEB"/>
    <w:rsid w:val="00ED3B03"/>
    <w:rsid w:val="00ED5288"/>
    <w:rsid w:val="00ED55F8"/>
    <w:rsid w:val="00ED72B3"/>
    <w:rsid w:val="00EE6388"/>
    <w:rsid w:val="00EE7C52"/>
    <w:rsid w:val="00EE7CC7"/>
    <w:rsid w:val="00EF220E"/>
    <w:rsid w:val="00EF296A"/>
    <w:rsid w:val="00EF39D6"/>
    <w:rsid w:val="00F01476"/>
    <w:rsid w:val="00F018DD"/>
    <w:rsid w:val="00F0245A"/>
    <w:rsid w:val="00F03B1E"/>
    <w:rsid w:val="00F04006"/>
    <w:rsid w:val="00F051F4"/>
    <w:rsid w:val="00F0540E"/>
    <w:rsid w:val="00F11B9F"/>
    <w:rsid w:val="00F12C5F"/>
    <w:rsid w:val="00F135B4"/>
    <w:rsid w:val="00F13754"/>
    <w:rsid w:val="00F14843"/>
    <w:rsid w:val="00F15214"/>
    <w:rsid w:val="00F158A7"/>
    <w:rsid w:val="00F162D0"/>
    <w:rsid w:val="00F2027D"/>
    <w:rsid w:val="00F22EC7"/>
    <w:rsid w:val="00F275BC"/>
    <w:rsid w:val="00F32967"/>
    <w:rsid w:val="00F3590E"/>
    <w:rsid w:val="00F3594B"/>
    <w:rsid w:val="00F35C5F"/>
    <w:rsid w:val="00F374D1"/>
    <w:rsid w:val="00F37EFE"/>
    <w:rsid w:val="00F416AD"/>
    <w:rsid w:val="00F43E4D"/>
    <w:rsid w:val="00F51346"/>
    <w:rsid w:val="00F544FA"/>
    <w:rsid w:val="00F56871"/>
    <w:rsid w:val="00F57EEB"/>
    <w:rsid w:val="00F61D53"/>
    <w:rsid w:val="00F645B0"/>
    <w:rsid w:val="00F66517"/>
    <w:rsid w:val="00F67EBA"/>
    <w:rsid w:val="00F7086E"/>
    <w:rsid w:val="00F757F8"/>
    <w:rsid w:val="00F839D8"/>
    <w:rsid w:val="00F842A8"/>
    <w:rsid w:val="00F8623E"/>
    <w:rsid w:val="00F86296"/>
    <w:rsid w:val="00F86734"/>
    <w:rsid w:val="00F8685B"/>
    <w:rsid w:val="00F87761"/>
    <w:rsid w:val="00F87B2A"/>
    <w:rsid w:val="00F901C1"/>
    <w:rsid w:val="00F92A99"/>
    <w:rsid w:val="00FA0753"/>
    <w:rsid w:val="00FA0BE1"/>
    <w:rsid w:val="00FA1C9C"/>
    <w:rsid w:val="00FA439D"/>
    <w:rsid w:val="00FB3B1C"/>
    <w:rsid w:val="00FB4515"/>
    <w:rsid w:val="00FC0873"/>
    <w:rsid w:val="00FC252C"/>
    <w:rsid w:val="00FC326C"/>
    <w:rsid w:val="00FC3784"/>
    <w:rsid w:val="00FC4D1E"/>
    <w:rsid w:val="00FC6702"/>
    <w:rsid w:val="00FD0B19"/>
    <w:rsid w:val="00FD112D"/>
    <w:rsid w:val="00FD467B"/>
    <w:rsid w:val="00FD7766"/>
    <w:rsid w:val="00FE0C5D"/>
    <w:rsid w:val="00FE11AD"/>
    <w:rsid w:val="00FE1A1E"/>
    <w:rsid w:val="00FE36D7"/>
    <w:rsid w:val="00FE63BB"/>
    <w:rsid w:val="00FE74CC"/>
    <w:rsid w:val="00FE7AF3"/>
    <w:rsid w:val="00FF5C02"/>
    <w:rsid w:val="00FF7312"/>
    <w:rsid w:val="29FD9CA9"/>
    <w:rsid w:val="356FD8E7"/>
    <w:rsid w:val="3FDBDCFD"/>
    <w:rsid w:val="4B776499"/>
    <w:rsid w:val="54EAE6D7"/>
    <w:rsid w:val="57E823B5"/>
    <w:rsid w:val="5DFEE301"/>
    <w:rsid w:val="67D7677A"/>
    <w:rsid w:val="67EEB99C"/>
    <w:rsid w:val="6B67410A"/>
    <w:rsid w:val="6B7C60A2"/>
    <w:rsid w:val="6F7BCBED"/>
    <w:rsid w:val="73FE4E9E"/>
    <w:rsid w:val="777D5B57"/>
    <w:rsid w:val="78BDD005"/>
    <w:rsid w:val="7CDFC40B"/>
    <w:rsid w:val="7EBC6A1B"/>
    <w:rsid w:val="7EC9F1E3"/>
    <w:rsid w:val="7EDF588A"/>
    <w:rsid w:val="7FFBCC7B"/>
    <w:rsid w:val="7FFEA824"/>
    <w:rsid w:val="9FB7D11E"/>
    <w:rsid w:val="9FBF1679"/>
    <w:rsid w:val="9FDE8D38"/>
    <w:rsid w:val="A15FA22B"/>
    <w:rsid w:val="B17BF7AE"/>
    <w:rsid w:val="B6BB068D"/>
    <w:rsid w:val="B7FB8882"/>
    <w:rsid w:val="BA1E61AE"/>
    <w:rsid w:val="BECF53CC"/>
    <w:rsid w:val="BF5F6988"/>
    <w:rsid w:val="BFE71292"/>
    <w:rsid w:val="D5791A5B"/>
    <w:rsid w:val="D5DD09E5"/>
    <w:rsid w:val="DCD8550C"/>
    <w:rsid w:val="DEFB2A23"/>
    <w:rsid w:val="DFEFB141"/>
    <w:rsid w:val="EDAFD7B1"/>
    <w:rsid w:val="EEA7CEAB"/>
    <w:rsid w:val="EED7618E"/>
    <w:rsid w:val="EFEE9539"/>
    <w:rsid w:val="F6FB9F23"/>
    <w:rsid w:val="FAFFD28B"/>
    <w:rsid w:val="FBD7EFBB"/>
    <w:rsid w:val="FEBFD3BD"/>
    <w:rsid w:val="FF7D4B36"/>
    <w:rsid w:val="FFDF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5B700C3"/>
  <w15:chartTrackingRefBased/>
  <w15:docId w15:val="{0976EE20-33D5-45B6-858D-66F0328B7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42A8"/>
    <w:rPr>
      <w:rFonts w:ascii="宋体" w:hAnsi="宋体" w:cs="宋体"/>
      <w:sz w:val="24"/>
      <w:szCs w:val="24"/>
    </w:rPr>
  </w:style>
  <w:style w:type="paragraph" w:styleId="1">
    <w:name w:val="heading 1"/>
    <w:basedOn w:val="a"/>
    <w:link w:val="11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1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08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1"/>
    <w:uiPriority w:val="9"/>
    <w:qFormat/>
    <w:pPr>
      <w:keepNext/>
      <w:keepLines/>
      <w:spacing w:before="280" w:after="290" w:line="372" w:lineRule="auto"/>
      <w:outlineLvl w:val="3"/>
    </w:pPr>
    <w:rPr>
      <w:rFonts w:ascii="等线 Light" w:eastAsia="等线 Light" w:hAnsi="等线 Light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1"/>
    <w:link w:val="1"/>
    <w:uiPriority w:val="9"/>
    <w:locked/>
    <w:rPr>
      <w:rFonts w:ascii="宋体" w:eastAsia="宋体" w:hAnsi="宋体" w:cs="宋体" w:hint="eastAsia"/>
      <w:b/>
      <w:bCs/>
      <w:kern w:val="44"/>
      <w:sz w:val="44"/>
      <w:szCs w:val="44"/>
    </w:rPr>
  </w:style>
  <w:style w:type="character" w:customStyle="1" w:styleId="21">
    <w:name w:val="标题 2 字符1"/>
    <w:link w:val="2"/>
    <w:uiPriority w:val="9"/>
    <w:semiHidden/>
    <w:locked/>
    <w:rPr>
      <w:rFonts w:ascii="等线 Light" w:eastAsia="等线 Light" w:hAnsi="等线 Light" w:cs="Times New Roman" w:hint="eastAsia"/>
      <w:b/>
      <w:bCs/>
      <w:sz w:val="32"/>
      <w:szCs w:val="32"/>
    </w:rPr>
  </w:style>
  <w:style w:type="character" w:customStyle="1" w:styleId="30">
    <w:name w:val="标题 3 字符"/>
    <w:link w:val="3"/>
    <w:uiPriority w:val="9"/>
    <w:semiHidden/>
    <w:locked/>
    <w:rPr>
      <w:rFonts w:ascii="宋体" w:eastAsia="宋体" w:hAnsi="宋体" w:cs="宋体" w:hint="eastAsia"/>
      <w:b/>
      <w:bCs/>
      <w:sz w:val="32"/>
      <w:szCs w:val="32"/>
    </w:rPr>
  </w:style>
  <w:style w:type="character" w:customStyle="1" w:styleId="41">
    <w:name w:val="标题 4 字符1"/>
    <w:link w:val="4"/>
    <w:uiPriority w:val="9"/>
    <w:semiHidden/>
    <w:locked/>
    <w:rPr>
      <w:rFonts w:ascii="等线 Light" w:eastAsia="等线 Light" w:hAnsi="等线 Light" w:cs="Times New Roman" w:hint="eastAsia"/>
      <w:b/>
      <w:bCs/>
      <w:sz w:val="28"/>
      <w:szCs w:val="28"/>
    </w:rPr>
  </w:style>
  <w:style w:type="paragraph" w:styleId="a3">
    <w:name w:val="annotation text"/>
    <w:basedOn w:val="a"/>
    <w:link w:val="a4"/>
    <w:uiPriority w:val="99"/>
    <w:unhideWhenUsed/>
  </w:style>
  <w:style w:type="character" w:customStyle="1" w:styleId="a4">
    <w:name w:val="批注文字 字符"/>
    <w:link w:val="a3"/>
    <w:uiPriority w:val="99"/>
    <w:semiHidden/>
    <w:rPr>
      <w:rFonts w:ascii="宋体" w:eastAsia="宋体" w:hAnsi="宋体" w:cs="宋体"/>
      <w:sz w:val="24"/>
      <w:szCs w:val="24"/>
    </w:rPr>
  </w:style>
  <w:style w:type="paragraph" w:styleId="a5">
    <w:name w:val="Balloon Text"/>
    <w:basedOn w:val="a"/>
    <w:link w:val="10"/>
    <w:uiPriority w:val="99"/>
    <w:unhideWhenUsed/>
    <w:rPr>
      <w:sz w:val="18"/>
      <w:szCs w:val="18"/>
    </w:rPr>
  </w:style>
  <w:style w:type="character" w:customStyle="1" w:styleId="10">
    <w:name w:val="批注框文本 字符1"/>
    <w:link w:val="a5"/>
    <w:uiPriority w:val="99"/>
    <w:semiHidden/>
    <w:locked/>
    <w:rPr>
      <w:rFonts w:ascii="宋体" w:eastAsia="宋体" w:hAnsi="宋体" w:cs="宋体" w:hint="eastAsia"/>
      <w:sz w:val="18"/>
      <w:szCs w:val="18"/>
    </w:rPr>
  </w:style>
  <w:style w:type="paragraph" w:styleId="a6">
    <w:name w:val="footer"/>
    <w:basedOn w:val="a"/>
    <w:link w:val="12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12">
    <w:name w:val="页脚 字符1"/>
    <w:link w:val="a6"/>
    <w:uiPriority w:val="99"/>
    <w:locked/>
    <w:rPr>
      <w:rFonts w:ascii="宋体" w:eastAsia="宋体" w:hAnsi="宋体" w:cs="宋体" w:hint="eastAsia"/>
      <w:sz w:val="18"/>
      <w:szCs w:val="18"/>
    </w:rPr>
  </w:style>
  <w:style w:type="paragraph" w:styleId="a7">
    <w:name w:val="header"/>
    <w:basedOn w:val="a"/>
    <w:link w:val="3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31">
    <w:name w:val="页眉 字符3"/>
    <w:link w:val="a7"/>
    <w:rPr>
      <w:rFonts w:ascii="宋体" w:eastAsia="宋体" w:hAnsi="宋体" w:cs="宋体" w:hint="eastAsia"/>
      <w:sz w:val="18"/>
      <w:szCs w:val="18"/>
    </w:rPr>
  </w:style>
  <w:style w:type="paragraph" w:styleId="a8">
    <w:name w:val="Normal (Web)"/>
    <w:basedOn w:val="a"/>
    <w:uiPriority w:val="99"/>
    <w:unhideWhenUsed/>
    <w:pPr>
      <w:spacing w:before="100" w:beforeAutospacing="1" w:after="100" w:afterAutospacing="1"/>
    </w:pPr>
  </w:style>
  <w:style w:type="paragraph" w:styleId="a9">
    <w:name w:val="annotation subject"/>
    <w:basedOn w:val="a3"/>
    <w:next w:val="a3"/>
    <w:link w:val="aa"/>
    <w:uiPriority w:val="99"/>
    <w:unhideWhenUsed/>
    <w:rPr>
      <w:b/>
      <w:bCs/>
    </w:rPr>
  </w:style>
  <w:style w:type="character" w:customStyle="1" w:styleId="aa">
    <w:name w:val="批注主题 字符"/>
    <w:link w:val="a9"/>
    <w:uiPriority w:val="99"/>
    <w:semiHidden/>
    <w:rPr>
      <w:rFonts w:ascii="宋体" w:eastAsia="宋体" w:hAnsi="宋体" w:cs="宋体"/>
      <w:b/>
      <w:bCs/>
      <w:sz w:val="24"/>
      <w:szCs w:val="24"/>
    </w:rPr>
  </w:style>
  <w:style w:type="table" w:styleId="ab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llowedHyperlink"/>
    <w:uiPriority w:val="99"/>
    <w:unhideWhenUsed/>
    <w:rPr>
      <w:color w:val="800080"/>
      <w:u w:val="single"/>
    </w:rPr>
  </w:style>
  <w:style w:type="character" w:styleId="ad">
    <w:name w:val="Hyperlink"/>
    <w:uiPriority w:val="99"/>
    <w:unhideWhenUsed/>
    <w:rPr>
      <w:color w:val="0000FF"/>
      <w:u w:val="single"/>
    </w:rPr>
  </w:style>
  <w:style w:type="character" w:styleId="ae">
    <w:name w:val="annotation reference"/>
    <w:uiPriority w:val="99"/>
    <w:unhideWhenUsed/>
    <w:rPr>
      <w:sz w:val="21"/>
      <w:szCs w:val="21"/>
    </w:rPr>
  </w:style>
  <w:style w:type="character" w:customStyle="1" w:styleId="1Char1">
    <w:name w:val="标题 1 Char1"/>
    <w:link w:val="1"/>
    <w:uiPriority w:val="9"/>
    <w:locked/>
    <w:rPr>
      <w:rFonts w:ascii="宋体" w:eastAsia="宋体" w:hAnsi="宋体" w:cs="宋体" w:hint="eastAsia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locked/>
    <w:rPr>
      <w:rFonts w:ascii="等线 Light" w:eastAsia="等线 Light" w:hAnsi="等线 Light" w:cs="Times New Roman" w:hint="eastAsia"/>
      <w:b/>
      <w:bCs/>
      <w:sz w:val="32"/>
      <w:szCs w:val="32"/>
    </w:rPr>
  </w:style>
  <w:style w:type="character" w:customStyle="1" w:styleId="310">
    <w:name w:val="标题 3 字符1"/>
    <w:link w:val="3"/>
    <w:uiPriority w:val="9"/>
    <w:locked/>
    <w:rPr>
      <w:rFonts w:ascii="宋体" w:eastAsia="宋体" w:hAnsi="宋体" w:cs="宋体" w:hint="eastAsia"/>
      <w:b/>
      <w:bCs/>
      <w:sz w:val="32"/>
      <w:szCs w:val="32"/>
    </w:rPr>
  </w:style>
  <w:style w:type="character" w:customStyle="1" w:styleId="4Char1">
    <w:name w:val="标题 4 Char1"/>
    <w:link w:val="4"/>
    <w:uiPriority w:val="9"/>
    <w:semiHidden/>
    <w:locked/>
    <w:rPr>
      <w:rFonts w:ascii="等线 Light" w:eastAsia="等线 Light" w:hAnsi="等线 Light" w:cs="Times New Roman" w:hint="eastAsia"/>
      <w:b/>
      <w:bCs/>
      <w:sz w:val="28"/>
      <w:szCs w:val="28"/>
    </w:rPr>
  </w:style>
  <w:style w:type="character" w:customStyle="1" w:styleId="13">
    <w:name w:val="标题 1 字符"/>
    <w:link w:val="1"/>
    <w:uiPriority w:val="9"/>
    <w:locked/>
    <w:rPr>
      <w:rFonts w:ascii="宋体" w:eastAsia="宋体" w:hAnsi="宋体" w:cs="宋体" w:hint="eastAsia"/>
      <w:b/>
      <w:bCs/>
      <w:kern w:val="44"/>
      <w:sz w:val="44"/>
      <w:szCs w:val="44"/>
    </w:rPr>
  </w:style>
  <w:style w:type="character" w:customStyle="1" w:styleId="2Char">
    <w:name w:val="标题 2 Char"/>
    <w:link w:val="2"/>
    <w:uiPriority w:val="9"/>
    <w:locked/>
    <w:rPr>
      <w:rFonts w:ascii="等线 Light" w:eastAsia="等线 Light" w:hAnsi="等线 Light" w:cs="Times New Roman" w:hint="eastAsia"/>
      <w:b/>
      <w:bCs/>
      <w:sz w:val="32"/>
      <w:szCs w:val="32"/>
    </w:rPr>
  </w:style>
  <w:style w:type="character" w:customStyle="1" w:styleId="3Char1">
    <w:name w:val="标题 3 Char1"/>
    <w:link w:val="3"/>
    <w:rPr>
      <w:rFonts w:ascii="宋体" w:eastAsia="宋体" w:hAnsi="宋体" w:cs="宋体" w:hint="eastAsia"/>
      <w:b/>
      <w:sz w:val="32"/>
      <w:szCs w:val="32"/>
    </w:rPr>
  </w:style>
  <w:style w:type="character" w:customStyle="1" w:styleId="40">
    <w:name w:val="标题 4 字符"/>
    <w:link w:val="4"/>
    <w:uiPriority w:val="9"/>
    <w:semiHidden/>
    <w:locked/>
    <w:rPr>
      <w:rFonts w:ascii="等线 Light" w:eastAsia="等线 Light" w:hAnsi="等线 Light" w:cs="Times New Roman" w:hint="eastAsia"/>
      <w:b/>
      <w:bCs/>
      <w:sz w:val="28"/>
      <w:szCs w:val="28"/>
    </w:rPr>
  </w:style>
  <w:style w:type="character" w:customStyle="1" w:styleId="3Char">
    <w:name w:val="标题 3 Char"/>
    <w:link w:val="3"/>
    <w:uiPriority w:val="9"/>
    <w:semiHidden/>
    <w:locked/>
    <w:rPr>
      <w:rFonts w:ascii="宋体" w:eastAsia="宋体" w:hAnsi="宋体" w:cs="宋体" w:hint="eastAsia"/>
      <w:b/>
      <w:bCs/>
      <w:sz w:val="32"/>
      <w:szCs w:val="32"/>
    </w:rPr>
  </w:style>
  <w:style w:type="character" w:customStyle="1" w:styleId="af">
    <w:name w:val="批注框文本 字符"/>
    <w:uiPriority w:val="99"/>
    <w:semiHidden/>
    <w:locked/>
    <w:rPr>
      <w:rFonts w:ascii="宋体" w:eastAsia="宋体" w:hAnsi="宋体" w:cs="宋体" w:hint="eastAsia"/>
      <w:sz w:val="18"/>
      <w:szCs w:val="18"/>
    </w:rPr>
  </w:style>
  <w:style w:type="character" w:customStyle="1" w:styleId="Char">
    <w:name w:val="页脚 Char"/>
    <w:uiPriority w:val="99"/>
    <w:semiHidden/>
    <w:locked/>
    <w:rPr>
      <w:rFonts w:ascii="宋体" w:eastAsia="宋体" w:hAnsi="宋体" w:cs="宋体" w:hint="eastAsia"/>
      <w:sz w:val="18"/>
      <w:szCs w:val="18"/>
    </w:rPr>
  </w:style>
  <w:style w:type="character" w:customStyle="1" w:styleId="inline-comment-marker">
    <w:name w:val="inline-comment-marker"/>
  </w:style>
  <w:style w:type="character" w:customStyle="1" w:styleId="Char2">
    <w:name w:val="页眉 Char2"/>
    <w:uiPriority w:val="99"/>
    <w:locked/>
    <w:rPr>
      <w:rFonts w:ascii="宋体" w:eastAsia="宋体" w:hAnsi="宋体" w:cs="宋体" w:hint="eastAsia"/>
      <w:sz w:val="18"/>
      <w:szCs w:val="18"/>
    </w:rPr>
  </w:style>
  <w:style w:type="character" w:customStyle="1" w:styleId="af0">
    <w:name w:val="页脚 字符"/>
    <w:uiPriority w:val="99"/>
    <w:semiHidden/>
    <w:locked/>
    <w:rPr>
      <w:rFonts w:ascii="宋体" w:eastAsia="宋体" w:hAnsi="宋体" w:cs="宋体" w:hint="eastAsia"/>
      <w:sz w:val="18"/>
      <w:szCs w:val="18"/>
    </w:rPr>
  </w:style>
  <w:style w:type="character" w:customStyle="1" w:styleId="Char1">
    <w:name w:val="页眉 Char1"/>
    <w:uiPriority w:val="99"/>
    <w:locked/>
    <w:rPr>
      <w:rFonts w:ascii="宋体" w:eastAsia="宋体" w:hAnsi="宋体" w:cs="宋体" w:hint="eastAsia"/>
      <w:sz w:val="18"/>
      <w:szCs w:val="18"/>
    </w:rPr>
  </w:style>
  <w:style w:type="character" w:customStyle="1" w:styleId="Char0">
    <w:name w:val="批注框文本 Char"/>
    <w:uiPriority w:val="99"/>
    <w:semiHidden/>
    <w:locked/>
    <w:rPr>
      <w:rFonts w:ascii="宋体" w:eastAsia="宋体" w:hAnsi="宋体" w:cs="宋体" w:hint="eastAsia"/>
      <w:sz w:val="18"/>
      <w:szCs w:val="18"/>
    </w:rPr>
  </w:style>
  <w:style w:type="character" w:customStyle="1" w:styleId="af1">
    <w:name w:val="页眉 字符"/>
    <w:uiPriority w:val="99"/>
    <w:semiHidden/>
    <w:locked/>
    <w:rPr>
      <w:rFonts w:ascii="宋体" w:eastAsia="宋体" w:hAnsi="宋体" w:cs="宋体" w:hint="eastAsia"/>
      <w:sz w:val="18"/>
      <w:szCs w:val="18"/>
    </w:rPr>
  </w:style>
  <w:style w:type="character" w:customStyle="1" w:styleId="Char3">
    <w:name w:val="页眉 Char"/>
    <w:uiPriority w:val="99"/>
    <w:semiHidden/>
    <w:locked/>
    <w:rPr>
      <w:rFonts w:ascii="宋体" w:eastAsia="宋体" w:hAnsi="宋体" w:cs="宋体" w:hint="eastAsia"/>
      <w:sz w:val="18"/>
      <w:szCs w:val="18"/>
    </w:rPr>
  </w:style>
  <w:style w:type="character" w:customStyle="1" w:styleId="22">
    <w:name w:val="页眉 字符2"/>
    <w:uiPriority w:val="99"/>
    <w:locked/>
    <w:rPr>
      <w:rFonts w:ascii="宋体" w:eastAsia="宋体" w:hAnsi="宋体" w:cs="宋体" w:hint="eastAsia"/>
      <w:sz w:val="18"/>
      <w:szCs w:val="18"/>
    </w:rPr>
  </w:style>
  <w:style w:type="character" w:customStyle="1" w:styleId="14">
    <w:name w:val="页眉 字符1"/>
    <w:uiPriority w:val="99"/>
    <w:locked/>
    <w:rPr>
      <w:rFonts w:ascii="宋体" w:eastAsia="宋体" w:hAnsi="宋体" w:cs="宋体" w:hint="eastAsia"/>
      <w:sz w:val="18"/>
      <w:szCs w:val="18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paragraph" w:customStyle="1" w:styleId="auto-cursor-target">
    <w:name w:val="auto-cursor-target"/>
    <w:basedOn w:val="a"/>
    <w:uiPriority w:val="99"/>
    <w:semiHidden/>
    <w:pPr>
      <w:spacing w:before="100" w:beforeAutospacing="1" w:after="100" w:afterAutospacing="1"/>
    </w:p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</w:style>
  <w:style w:type="paragraph" w:styleId="af3">
    <w:name w:val="Revision"/>
    <w:uiPriority w:val="99"/>
    <w:semiHidden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7F08E-EB6D-4D72-8C96-80155A409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621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外购项目RFP</dc:title>
  <dc:subject/>
  <dc:creator>Camille</dc:creator>
  <cp:keywords/>
  <dc:description/>
  <cp:lastModifiedBy>Mike.Ld.Zhang (張利東)</cp:lastModifiedBy>
  <cp:revision>2</cp:revision>
  <cp:lastPrinted>2025-09-19T09:07:00Z</cp:lastPrinted>
  <dcterms:created xsi:type="dcterms:W3CDTF">2026-09-01T08:49:00Z</dcterms:created>
  <dcterms:modified xsi:type="dcterms:W3CDTF">2026-09-01T08:49:00Z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